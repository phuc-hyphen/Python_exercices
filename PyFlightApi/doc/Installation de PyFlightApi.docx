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FF970" w14:textId="50419437" w:rsidR="00E3752C" w:rsidRPr="00E13CAF" w:rsidRDefault="00717E8E" w:rsidP="005C0EB0">
      <w:pPr>
        <w:rPr>
          <w:noProof/>
        </w:rPr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32991" behindDoc="0" locked="0" layoutInCell="1" allowOverlap="1" wp14:anchorId="7EDFD047" wp14:editId="5E0E87B7">
                <wp:simplePos x="0" y="0"/>
                <wp:positionH relativeFrom="column">
                  <wp:posOffset>-795020</wp:posOffset>
                </wp:positionH>
                <wp:positionV relativeFrom="paragraph">
                  <wp:posOffset>-147955</wp:posOffset>
                </wp:positionV>
                <wp:extent cx="7126727" cy="10252953"/>
                <wp:effectExtent l="12700" t="12700" r="10795" b="88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6727" cy="102529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277B3" id="Rectangle 2" o:spid="_x0000_s1026" style="position:absolute;margin-left:-62.6pt;margin-top:-11.65pt;width:561.15pt;height:807.3pt;z-index:251732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" fillcolor="white [3212]" strokecolor="#3c3c3c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0536F889" wp14:editId="58863995">
            <wp:simplePos x="0" y="0"/>
            <wp:positionH relativeFrom="page">
              <wp:posOffset>-19455</wp:posOffset>
            </wp:positionH>
            <wp:positionV relativeFrom="paragraph">
              <wp:posOffset>-401090</wp:posOffset>
            </wp:positionV>
            <wp:extent cx="7645940" cy="10806937"/>
            <wp:effectExtent l="0" t="0" r="0" b="127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dreea-popa-1174217-unsplash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699" cy="1081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0EBEB" w14:textId="0CC9885A" w:rsidR="00E3752C" w:rsidRDefault="00E3752C" w:rsidP="005C0EB0">
      <w:pPr>
        <w:rPr>
          <w:noProof/>
        </w:rPr>
      </w:pPr>
    </w:p>
    <w:p w14:paraId="65B772FB" w14:textId="410E567E" w:rsidR="00E3752C" w:rsidRDefault="00E3752C" w:rsidP="005C0EB0">
      <w:pPr>
        <w:rPr>
          <w:noProof/>
        </w:rPr>
      </w:pPr>
    </w:p>
    <w:p w14:paraId="49C2F481" w14:textId="3ACB3719" w:rsidR="00E3752C" w:rsidRDefault="00E3752C" w:rsidP="005C0EB0">
      <w:pPr>
        <w:rPr>
          <w:noProof/>
        </w:rPr>
      </w:pPr>
    </w:p>
    <w:p w14:paraId="572AD33A" w14:textId="67CAE4FA" w:rsidR="00E3752C" w:rsidRDefault="00E3752C" w:rsidP="005C0EB0">
      <w:pPr>
        <w:rPr>
          <w:noProof/>
        </w:rPr>
      </w:pPr>
    </w:p>
    <w:p w14:paraId="20F63429" w14:textId="65E0CB7D" w:rsidR="00E3752C" w:rsidRDefault="00E3752C" w:rsidP="005C0EB0">
      <w:pPr>
        <w:rPr>
          <w:noProof/>
        </w:rPr>
      </w:pPr>
    </w:p>
    <w:p w14:paraId="203BC570" w14:textId="44A04B3D" w:rsidR="00E3752C" w:rsidRDefault="00E3752C" w:rsidP="005C0EB0">
      <w:pPr>
        <w:rPr>
          <w:noProof/>
        </w:rPr>
      </w:pPr>
    </w:p>
    <w:p w14:paraId="2EAFD2AD" w14:textId="11742341" w:rsidR="00424D74" w:rsidRDefault="00424D74" w:rsidP="005C0EB0">
      <w:pPr>
        <w:pStyle w:val="onepoint-Titrepagedegarde"/>
      </w:pPr>
    </w:p>
    <w:p w14:paraId="2A31FBDC" w14:textId="2D8FC0E9" w:rsidR="00424D74" w:rsidRDefault="00424D74" w:rsidP="005C0EB0">
      <w:pPr>
        <w:pStyle w:val="onepoint-Titrepagedegarde"/>
      </w:pPr>
    </w:p>
    <w:p w14:paraId="5A97E590" w14:textId="1F6A5B5E" w:rsidR="00424D74" w:rsidRDefault="005C0EB0" w:rsidP="005C0EB0">
      <w:pPr>
        <w:pStyle w:val="onepoint-Titrepagedegarde"/>
      </w:pPr>
      <w:r w:rsidRPr="0087584C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18E7A2" wp14:editId="1946B3BE">
                <wp:simplePos x="0" y="0"/>
                <wp:positionH relativeFrom="margin">
                  <wp:posOffset>-655955</wp:posOffset>
                </wp:positionH>
                <wp:positionV relativeFrom="paragraph">
                  <wp:posOffset>485775</wp:posOffset>
                </wp:positionV>
                <wp:extent cx="7029450" cy="523220"/>
                <wp:effectExtent l="0" t="0" r="0" b="0"/>
                <wp:wrapNone/>
                <wp:docPr id="47" name="ZoneText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19654D-23EB-4179-AD1C-0B7544F1D1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257EBC" w14:textId="0B44B2AA" w:rsidR="009B6E01" w:rsidRPr="00E960BF" w:rsidRDefault="0068660E" w:rsidP="005C0EB0">
                            <w:pPr>
                              <w:pStyle w:val="onepoint-Titrepagedegarde"/>
                              <w:jc w:val="center"/>
                              <w:rPr>
                                <w:lang w:val="en-US"/>
                              </w:rPr>
                            </w:pPr>
                            <w:r w:rsidRPr="00E960BF">
                              <w:rPr>
                                <w:lang w:val="en-US"/>
                              </w:rPr>
                              <w:t>Flight</w:t>
                            </w:r>
                            <w:r w:rsidR="00960507">
                              <w:rPr>
                                <w:lang w:val="en-US"/>
                              </w:rPr>
                              <w:t>s</w:t>
                            </w:r>
                            <w:r w:rsidRPr="00E960BF">
                              <w:rPr>
                                <w:lang w:val="en-US"/>
                              </w:rPr>
                              <w:t>Api</w:t>
                            </w:r>
                          </w:p>
                          <w:p w14:paraId="6C6D8EC1" w14:textId="34ACE83D" w:rsidR="0068660E" w:rsidRPr="00E960BF" w:rsidRDefault="0068660E" w:rsidP="005C0EB0">
                            <w:pPr>
                              <w:pStyle w:val="onepoint-Titrepagedegarde"/>
                              <w:jc w:val="center"/>
                              <w:rPr>
                                <w:lang w:val="en-US"/>
                              </w:rPr>
                            </w:pPr>
                            <w:r w:rsidRPr="00E960BF">
                              <w:rPr>
                                <w:lang w:val="en-US"/>
                              </w:rPr>
                              <w:t>Web services Saop Et Rest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8E7A2" id="_x0000_t202" coordsize="21600,21600" o:spt="202" path="m,l,21600r21600,l21600,xe">
                <v:stroke joinstyle="miter"/>
                <v:path gradientshapeok="t" o:connecttype="rect"/>
              </v:shapetype>
              <v:shape id="ZoneTexte 2" o:spid="_x0000_s1026" type="#_x0000_t202" style="position:absolute;left:0;text-align:left;margin-left:-51.65pt;margin-top:38.25pt;width:553.5pt;height:41.2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" filled="f" stroked="f">
                <v:textbox style="mso-fit-shape-to-text:t">
                  <w:txbxContent>
                    <w:p w14:paraId="25257EBC" w14:textId="0B44B2AA" w:rsidR="009B6E01" w:rsidRPr="00E960BF" w:rsidRDefault="0068660E" w:rsidP="005C0EB0">
                      <w:pPr>
                        <w:pStyle w:val="onepoint-Titrepagedegarde"/>
                        <w:jc w:val="center"/>
                        <w:rPr>
                          <w:lang w:val="en-US"/>
                        </w:rPr>
                      </w:pPr>
                      <w:r w:rsidRPr="00E960BF">
                        <w:rPr>
                          <w:lang w:val="en-US"/>
                        </w:rPr>
                        <w:t>Flight</w:t>
                      </w:r>
                      <w:r w:rsidR="00960507">
                        <w:rPr>
                          <w:lang w:val="en-US"/>
                        </w:rPr>
                        <w:t>s</w:t>
                      </w:r>
                      <w:r w:rsidRPr="00E960BF">
                        <w:rPr>
                          <w:lang w:val="en-US"/>
                        </w:rPr>
                        <w:t>Api</w:t>
                      </w:r>
                    </w:p>
                    <w:p w14:paraId="6C6D8EC1" w14:textId="34ACE83D" w:rsidR="0068660E" w:rsidRPr="00E960BF" w:rsidRDefault="0068660E" w:rsidP="005C0EB0">
                      <w:pPr>
                        <w:pStyle w:val="onepoint-Titrepagedegarde"/>
                        <w:jc w:val="center"/>
                        <w:rPr>
                          <w:lang w:val="en-US"/>
                        </w:rPr>
                      </w:pPr>
                      <w:r w:rsidRPr="00E960BF">
                        <w:rPr>
                          <w:lang w:val="en-US"/>
                        </w:rPr>
                        <w:t>Web services Saop Et Rest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4E9976" w14:textId="309EEA6F" w:rsidR="00424D74" w:rsidRDefault="00424D74" w:rsidP="005C0EB0">
      <w:pPr>
        <w:pStyle w:val="onepoint-Titrepagedegarde"/>
      </w:pPr>
    </w:p>
    <w:p w14:paraId="3261F6AB" w14:textId="6F9E1A78" w:rsidR="00424D74" w:rsidRDefault="00424D74" w:rsidP="005C0EB0">
      <w:pPr>
        <w:pStyle w:val="onepoint-Titrepagedegarde"/>
      </w:pPr>
    </w:p>
    <w:p w14:paraId="7340DDCD" w14:textId="18BD4B2A" w:rsidR="00424D74" w:rsidRPr="00EF43F0" w:rsidRDefault="00424D74" w:rsidP="005C0EB0">
      <w:pPr>
        <w:pStyle w:val="onepoint-Titrepagedegarde"/>
      </w:pPr>
    </w:p>
    <w:p w14:paraId="00DAF30F" w14:textId="476F5889" w:rsidR="0068660E" w:rsidRDefault="00564DC6" w:rsidP="0068660E">
      <w:r w:rsidRPr="00564DC6">
        <w:rPr>
          <w:noProof/>
        </w:rPr>
        <w:drawing>
          <wp:anchor distT="0" distB="0" distL="114300" distR="114300" simplePos="0" relativeHeight="251790336" behindDoc="0" locked="0" layoutInCell="1" allowOverlap="1" wp14:anchorId="6A267F77" wp14:editId="3848F20C">
            <wp:simplePos x="0" y="0"/>
            <wp:positionH relativeFrom="column">
              <wp:posOffset>1889422</wp:posOffset>
            </wp:positionH>
            <wp:positionV relativeFrom="paragraph">
              <wp:posOffset>4455930</wp:posOffset>
            </wp:positionV>
            <wp:extent cx="1844327" cy="894387"/>
            <wp:effectExtent l="0" t="0" r="0" b="0"/>
            <wp:wrapNone/>
            <wp:docPr id="13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35DD0BF3-31DF-E347-9368-34CB9886A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>
                      <a:extLst>
                        <a:ext uri="{FF2B5EF4-FFF2-40B4-BE49-F238E27FC236}">
                          <a16:creationId xmlns:a16="http://schemas.microsoft.com/office/drawing/2014/main" id="{35DD0BF3-31DF-E347-9368-34CB9886A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327" cy="89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84C" w:rsidRPr="0087584C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7FE4E2" wp14:editId="42D7BE6E">
                <wp:simplePos x="0" y="0"/>
                <wp:positionH relativeFrom="page">
                  <wp:posOffset>680085</wp:posOffset>
                </wp:positionH>
                <wp:positionV relativeFrom="paragraph">
                  <wp:posOffset>0</wp:posOffset>
                </wp:positionV>
                <wp:extent cx="6242957" cy="307777"/>
                <wp:effectExtent l="0" t="0" r="0" b="0"/>
                <wp:wrapNone/>
                <wp:docPr id="48" name="ZoneText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95FA0E-E196-4CA8-9C1F-DBC2AC15F0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95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1F6EB6" w14:textId="76D6D10F" w:rsidR="009B6E01" w:rsidRPr="00717E8E" w:rsidRDefault="0068660E" w:rsidP="005C0EB0">
                            <w:pPr>
                              <w:pStyle w:val="onepoint-Sous-titrepagedegarde"/>
                              <w:jc w:val="center"/>
                            </w:pPr>
                            <w:r>
                              <w:t>Installation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FE4E2" id="ZoneTexte 4" o:spid="_x0000_s1027" type="#_x0000_t202" style="position:absolute;left:0;text-align:left;margin-left:53.55pt;margin-top:0;width:491.55pt;height:24.25pt;z-index:2517350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" filled="f" stroked="f">
                <v:textbox style="mso-fit-shape-to-text:t">
                  <w:txbxContent>
                    <w:p w14:paraId="6A1F6EB6" w14:textId="76D6D10F" w:rsidR="009B6E01" w:rsidRPr="00717E8E" w:rsidRDefault="0068660E" w:rsidP="005C0EB0">
                      <w:pPr>
                        <w:pStyle w:val="onepoint-Sous-titrepagedegarde"/>
                        <w:jc w:val="center"/>
                      </w:pPr>
                      <w:r>
                        <w:t>Installation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7C6C">
        <w:br w:type="page"/>
      </w:r>
    </w:p>
    <w:p w14:paraId="5DDD7E08" w14:textId="0FE3668A" w:rsidR="0068660E" w:rsidRDefault="0068660E">
      <w:pPr>
        <w:spacing w:before="60" w:after="60"/>
        <w:jc w:val="left"/>
        <w:rPr>
          <w:rFonts w:ascii="Lato Black" w:hAnsi="Lato Black"/>
          <w:b/>
          <w:bCs/>
          <w:smallCaps/>
          <w:color w:val="283658" w:themeColor="accent3" w:themeShade="80"/>
          <w:sz w:val="36"/>
          <w:szCs w:val="24"/>
          <w:lang w:eastAsia="en-US"/>
        </w:rPr>
      </w:pPr>
    </w:p>
    <w:sdt>
      <w:sdtPr>
        <w:rPr>
          <w:rFonts w:asciiTheme="minorHAnsi" w:eastAsia="Times New Roman" w:hAnsiTheme="minorHAnsi" w:cstheme="minorHAnsi"/>
          <w:color w:val="000000"/>
          <w:sz w:val="22"/>
          <w:szCs w:val="21"/>
        </w:rPr>
        <w:id w:val="-212350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38DC7D" w14:textId="18F13C8B" w:rsidR="0068660E" w:rsidRDefault="0068660E">
          <w:pPr>
            <w:pStyle w:val="En-ttedetabledesmatires"/>
          </w:pPr>
          <w:r>
            <w:t>Table des matières</w:t>
          </w:r>
        </w:p>
        <w:p w14:paraId="64530729" w14:textId="3956CF8E" w:rsidR="00960507" w:rsidRDefault="0068660E">
          <w:pPr>
            <w:pStyle w:val="TM1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auto"/>
              <w:szCs w:val="22"/>
              <w:shd w:val="clear" w:color="auto" w:fil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261498" w:history="1">
            <w:r w:rsidR="00960507" w:rsidRPr="001F1A69">
              <w:rPr>
                <w:rStyle w:val="Lienhypertexte"/>
                <w:rFonts w:ascii="Calibri" w:hAnsi="Calibri"/>
                <w:noProof/>
              </w:rPr>
              <w:t>1.</w:t>
            </w:r>
            <w:r w:rsidR="00960507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auto"/>
                <w:szCs w:val="22"/>
                <w:shd w:val="clear" w:color="auto" w:fill="auto"/>
              </w:rPr>
              <w:tab/>
            </w:r>
            <w:r w:rsidR="00960507" w:rsidRPr="001F1A69">
              <w:rPr>
                <w:rStyle w:val="Lienhypertexte"/>
                <w:noProof/>
              </w:rPr>
              <w:t>Installer Python</w:t>
            </w:r>
            <w:r w:rsidR="00960507">
              <w:rPr>
                <w:noProof/>
                <w:webHidden/>
              </w:rPr>
              <w:tab/>
            </w:r>
            <w:r w:rsidR="00960507">
              <w:rPr>
                <w:noProof/>
                <w:webHidden/>
              </w:rPr>
              <w:fldChar w:fldCharType="begin"/>
            </w:r>
            <w:r w:rsidR="00960507">
              <w:rPr>
                <w:noProof/>
                <w:webHidden/>
              </w:rPr>
              <w:instrText xml:space="preserve"> PAGEREF _Toc68261498 \h </w:instrText>
            </w:r>
            <w:r w:rsidR="00960507">
              <w:rPr>
                <w:noProof/>
                <w:webHidden/>
              </w:rPr>
            </w:r>
            <w:r w:rsidR="00960507">
              <w:rPr>
                <w:noProof/>
                <w:webHidden/>
              </w:rPr>
              <w:fldChar w:fldCharType="separate"/>
            </w:r>
            <w:r w:rsidR="00960507">
              <w:rPr>
                <w:noProof/>
                <w:webHidden/>
              </w:rPr>
              <w:t>3</w:t>
            </w:r>
            <w:r w:rsidR="00960507">
              <w:rPr>
                <w:noProof/>
                <w:webHidden/>
              </w:rPr>
              <w:fldChar w:fldCharType="end"/>
            </w:r>
          </w:hyperlink>
        </w:p>
        <w:p w14:paraId="6046A7A1" w14:textId="1D046FEE" w:rsidR="00960507" w:rsidRDefault="00960507">
          <w:pPr>
            <w:pStyle w:val="TM1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auto"/>
              <w:szCs w:val="22"/>
              <w:shd w:val="clear" w:color="auto" w:fill="auto"/>
            </w:rPr>
          </w:pPr>
          <w:hyperlink w:anchor="_Toc68261499" w:history="1">
            <w:r w:rsidRPr="001F1A69">
              <w:rPr>
                <w:rStyle w:val="Lienhypertexte"/>
                <w:rFonts w:ascii="Calibri" w:hAnsi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auto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Installer les modules complémentaires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AF5F" w14:textId="30D052E2" w:rsidR="00960507" w:rsidRDefault="00960507">
          <w:pPr>
            <w:pStyle w:val="TM1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auto"/>
              <w:szCs w:val="22"/>
              <w:shd w:val="clear" w:color="auto" w:fill="auto"/>
            </w:rPr>
          </w:pPr>
          <w:hyperlink w:anchor="_Toc68261500" w:history="1">
            <w:r w:rsidRPr="001F1A69">
              <w:rPr>
                <w:rStyle w:val="Lienhypertexte"/>
                <w:rFonts w:ascii="Calibri" w:hAnsi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auto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Installer l’api flights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87DB" w14:textId="7E5A3A8C" w:rsidR="00960507" w:rsidRDefault="00960507">
          <w:pPr>
            <w:pStyle w:val="TM1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auto"/>
              <w:szCs w:val="22"/>
              <w:shd w:val="clear" w:color="auto" w:fill="auto"/>
            </w:rPr>
          </w:pPr>
          <w:hyperlink w:anchor="_Toc68261501" w:history="1">
            <w:r w:rsidRPr="001F1A69">
              <w:rPr>
                <w:rStyle w:val="Lienhypertexte"/>
                <w:rFonts w:ascii="Calibri" w:hAnsi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auto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Lancer l’api flights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CD2D" w14:textId="2E44A038" w:rsidR="00960507" w:rsidRDefault="00960507">
          <w:pPr>
            <w:pStyle w:val="TM1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auto"/>
              <w:szCs w:val="22"/>
              <w:shd w:val="clear" w:color="auto" w:fill="auto"/>
            </w:rPr>
          </w:pPr>
          <w:hyperlink w:anchor="_Toc68261502" w:history="1">
            <w:r w:rsidRPr="001F1A69">
              <w:rPr>
                <w:rStyle w:val="Lienhypertexte"/>
                <w:rFonts w:ascii="Calibri" w:hAnsi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auto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Web Services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116A" w14:textId="6BF3DA0D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3" w:history="1">
            <w:r w:rsidRPr="001F1A69">
              <w:rPr>
                <w:rStyle w:val="Lienhypertexte"/>
                <w:noProof/>
              </w:rPr>
              <w:t>5.1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Rechercher un vol par son numéro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CFB8" w14:textId="18DC22A4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4" w:history="1">
            <w:r w:rsidRPr="001F1A69">
              <w:rPr>
                <w:rStyle w:val="Lienhypertexte"/>
                <w:noProof/>
              </w:rPr>
              <w:t>5.2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Recherche un vol par ville de départ, d’arrivée et par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B93C" w14:textId="504FD74F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5" w:history="1">
            <w:r w:rsidRPr="001F1A69">
              <w:rPr>
                <w:rStyle w:val="Lienhypertexte"/>
                <w:noProof/>
              </w:rPr>
              <w:t>5.3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Prendre une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0225" w14:textId="6AF0E93D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6" w:history="1">
            <w:r w:rsidRPr="001F1A69">
              <w:rPr>
                <w:rStyle w:val="Lienhypertexte"/>
                <w:noProof/>
              </w:rPr>
              <w:t>5.4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Rechercher une réservation par le nom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2CFF" w14:textId="6B668E6B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7" w:history="1">
            <w:r w:rsidRPr="001F1A69">
              <w:rPr>
                <w:rStyle w:val="Lienhypertexte"/>
                <w:noProof/>
              </w:rPr>
              <w:t>5.5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Rechercher une réservation par numéro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E751" w14:textId="24C1216D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8" w:history="1">
            <w:r w:rsidRPr="001F1A69">
              <w:rPr>
                <w:rStyle w:val="Lienhypertexte"/>
                <w:noProof/>
              </w:rPr>
              <w:t>5.6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Supprimer une réservation par numéro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B624" w14:textId="1799E6F3" w:rsidR="00960507" w:rsidRDefault="00960507">
          <w:pPr>
            <w:pStyle w:val="TM2"/>
            <w:rPr>
              <w:rFonts w:eastAsiaTheme="minorEastAsia" w:cstheme="minorBidi"/>
              <w:noProof/>
              <w:color w:val="auto"/>
              <w:sz w:val="22"/>
              <w:szCs w:val="22"/>
              <w:shd w:val="clear" w:color="auto" w:fill="auto"/>
            </w:rPr>
          </w:pPr>
          <w:hyperlink w:anchor="_Toc68261509" w:history="1">
            <w:r w:rsidRPr="001F1A69">
              <w:rPr>
                <w:rStyle w:val="Lienhypertexte"/>
                <w:noProof/>
              </w:rPr>
              <w:t>5.7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shd w:val="clear" w:color="auto" w:fill="auto"/>
              </w:rPr>
              <w:tab/>
            </w:r>
            <w:r w:rsidRPr="001F1A69">
              <w:rPr>
                <w:rStyle w:val="Lienhypertexte"/>
                <w:noProof/>
              </w:rPr>
              <w:t>Supprimer toutes les réservations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6A3F" w14:textId="03E440E6" w:rsidR="0068660E" w:rsidRDefault="0068660E">
          <w:r>
            <w:rPr>
              <w:b/>
              <w:bCs/>
            </w:rPr>
            <w:fldChar w:fldCharType="end"/>
          </w:r>
        </w:p>
      </w:sdtContent>
    </w:sdt>
    <w:p w14:paraId="09850E78" w14:textId="15A45F02" w:rsidR="0068660E" w:rsidRDefault="0068660E">
      <w:pPr>
        <w:spacing w:before="60" w:after="60"/>
        <w:jc w:val="left"/>
        <w:rPr>
          <w:rFonts w:ascii="Lato Black" w:hAnsi="Lato Black"/>
          <w:b/>
          <w:bCs/>
          <w:smallCaps/>
          <w:color w:val="283658" w:themeColor="accent3" w:themeShade="80"/>
          <w:sz w:val="36"/>
          <w:szCs w:val="24"/>
          <w:lang w:eastAsia="en-US"/>
        </w:rPr>
      </w:pPr>
    </w:p>
    <w:p w14:paraId="1510438B" w14:textId="2A1F301A" w:rsidR="0068660E" w:rsidRDefault="0068660E" w:rsidP="0068660E">
      <w:pPr>
        <w:pStyle w:val="Style1"/>
      </w:pPr>
      <w:bookmarkStart w:id="0" w:name="_Toc68261498"/>
      <w:r>
        <w:lastRenderedPageBreak/>
        <w:t>Installer Python</w:t>
      </w:r>
      <w:bookmarkEnd w:id="0"/>
    </w:p>
    <w:p w14:paraId="2BFBD54F" w14:textId="77777777" w:rsidR="0068660E" w:rsidRPr="00E960BF" w:rsidRDefault="0068660E" w:rsidP="0068660E">
      <w:pPr>
        <w:rPr>
          <w:lang w:val="en-US"/>
        </w:rPr>
      </w:pPr>
      <w:r w:rsidRPr="00E960BF">
        <w:rPr>
          <w:lang w:val="en-US"/>
        </w:rPr>
        <w:t>https://www.python.org/ftp/python/3.9.2/python-3.9.2-amd64.exe</w:t>
      </w:r>
    </w:p>
    <w:p w14:paraId="7732F8CF" w14:textId="77777777" w:rsidR="0068660E" w:rsidRPr="00E960BF" w:rsidRDefault="0068660E" w:rsidP="0068660E">
      <w:pPr>
        <w:jc w:val="center"/>
        <w:rPr>
          <w:lang w:val="en-US"/>
        </w:rPr>
      </w:pPr>
    </w:p>
    <w:p w14:paraId="7980177B" w14:textId="77777777" w:rsidR="0068660E" w:rsidRDefault="0068660E" w:rsidP="006866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E7C055D" wp14:editId="56E6A0D8">
                <wp:simplePos x="0" y="0"/>
                <wp:positionH relativeFrom="column">
                  <wp:posOffset>3285981</wp:posOffset>
                </wp:positionH>
                <wp:positionV relativeFrom="paragraph">
                  <wp:posOffset>2116898</wp:posOffset>
                </wp:positionV>
                <wp:extent cx="196381" cy="199450"/>
                <wp:effectExtent l="0" t="0" r="25400" b="1714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81" cy="19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92C75" w14:textId="77777777" w:rsidR="0068660E" w:rsidRPr="005D7B2D" w:rsidRDefault="0068660E" w:rsidP="006866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D7B2D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7C055D" id="Ellipse 8" o:spid="_x0000_s1028" style="position:absolute;left:0;text-align:left;margin-left:258.75pt;margin-top:166.7pt;width:15.45pt;height:15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" fillcolor="#7a7a7a [3204]" strokecolor="#3c3c3c [1604]" strokeweight="2pt">
                <v:textbox inset="0,0,0,0">
                  <w:txbxContent>
                    <w:p w14:paraId="3C492C75" w14:textId="77777777" w:rsidR="0068660E" w:rsidRPr="005D7B2D" w:rsidRDefault="0068660E" w:rsidP="006866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D7B2D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8B55310" wp14:editId="0F40696D">
                <wp:simplePos x="0" y="0"/>
                <wp:positionH relativeFrom="column">
                  <wp:posOffset>3785151</wp:posOffset>
                </wp:positionH>
                <wp:positionV relativeFrom="paragraph">
                  <wp:posOffset>1873669</wp:posOffset>
                </wp:positionV>
                <wp:extent cx="196381" cy="199450"/>
                <wp:effectExtent l="0" t="0" r="13335" b="1016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81" cy="19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DA1F4" w14:textId="77777777" w:rsidR="0068660E" w:rsidRPr="005D7B2D" w:rsidRDefault="0068660E" w:rsidP="006866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D7B2D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Pr="005D7B2D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2B09C3F" wp14:editId="4C66C0C7">
                                  <wp:extent cx="126365" cy="126365"/>
                                  <wp:effectExtent l="0" t="0" r="6985" b="6985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365" cy="126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B55310" id="Ellipse 6" o:spid="_x0000_s1029" style="position:absolute;left:0;text-align:left;margin-left:298.05pt;margin-top:147.55pt;width:15.45pt;height:15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" fillcolor="#7a7a7a [3204]" strokecolor="#3c3c3c [1604]" strokeweight="2pt">
                <v:textbox inset="0,0,0,0">
                  <w:txbxContent>
                    <w:p w14:paraId="271DA1F4" w14:textId="77777777" w:rsidR="0068660E" w:rsidRPr="005D7B2D" w:rsidRDefault="0068660E" w:rsidP="006866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D7B2D">
                        <w:rPr>
                          <w:sz w:val="18"/>
                          <w:szCs w:val="18"/>
                        </w:rPr>
                        <w:t>1</w:t>
                      </w:r>
                      <w:r w:rsidRPr="005D7B2D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2B09C3F" wp14:editId="4C66C0C7">
                            <wp:extent cx="126365" cy="126365"/>
                            <wp:effectExtent l="0" t="0" r="6985" b="6985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365" cy="126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519418E" wp14:editId="24F4BEF4">
                <wp:simplePos x="0" y="0"/>
                <wp:positionH relativeFrom="column">
                  <wp:posOffset>3232509</wp:posOffset>
                </wp:positionH>
                <wp:positionV relativeFrom="paragraph">
                  <wp:posOffset>680744</wp:posOffset>
                </wp:positionV>
                <wp:extent cx="196381" cy="199450"/>
                <wp:effectExtent l="0" t="0" r="13335" b="1016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81" cy="19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E6C5D" w14:textId="77777777" w:rsidR="0068660E" w:rsidRPr="005D7B2D" w:rsidRDefault="0068660E" w:rsidP="006866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D7B2D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18E" id="Ellipse 5" o:spid="_x0000_s1030" style="position:absolute;left:0;text-align:left;margin-left:254.55pt;margin-top:53.6pt;width:15.45pt;height:15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" fillcolor="#7a7a7a [3204]" strokecolor="#3c3c3c [1604]" strokeweight="2pt">
                <v:textbox inset="0,0,0,0">
                  <w:txbxContent>
                    <w:p w14:paraId="1CFE6C5D" w14:textId="77777777" w:rsidR="0068660E" w:rsidRPr="005D7B2D" w:rsidRDefault="0068660E" w:rsidP="006866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D7B2D"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C4E4C5D" wp14:editId="42D46EB1">
                <wp:simplePos x="0" y="0"/>
                <wp:positionH relativeFrom="column">
                  <wp:posOffset>2025279</wp:posOffset>
                </wp:positionH>
                <wp:positionV relativeFrom="paragraph">
                  <wp:posOffset>728872</wp:posOffset>
                </wp:positionV>
                <wp:extent cx="899058" cy="184107"/>
                <wp:effectExtent l="0" t="0" r="15875" b="26035"/>
                <wp:wrapNone/>
                <wp:docPr id="4" name="Rectangle :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058" cy="18410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66D77" id="Rectangle : coins arrondis 4" o:spid="_x0000_s1026" style="position:absolute;margin-left:159.45pt;margin-top:57.4pt;width:70.8pt;height:14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A74D25" wp14:editId="2F478445">
                <wp:simplePos x="0" y="0"/>
                <wp:positionH relativeFrom="column">
                  <wp:posOffset>2011525</wp:posOffset>
                </wp:positionH>
                <wp:positionV relativeFrom="paragraph">
                  <wp:posOffset>2118262</wp:posOffset>
                </wp:positionV>
                <wp:extent cx="140544" cy="144217"/>
                <wp:effectExtent l="0" t="0" r="12065" b="27305"/>
                <wp:wrapNone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4" cy="14421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7641E" id="Rectangle : coins arrondis 3" o:spid="_x0000_s1026" style="position:absolute;margin-left:158.4pt;margin-top:166.8pt;width:11.05pt;height:11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AA2042" wp14:editId="4AA471F9">
                <wp:simplePos x="0" y="0"/>
                <wp:positionH relativeFrom="column">
                  <wp:posOffset>2007715</wp:posOffset>
                </wp:positionH>
                <wp:positionV relativeFrom="paragraph">
                  <wp:posOffset>1954452</wp:posOffset>
                </wp:positionV>
                <wp:extent cx="144218" cy="140659"/>
                <wp:effectExtent l="0" t="0" r="27305" b="1206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18" cy="140659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0EBE8" id="Rectangle : coins arrondis 20" o:spid="_x0000_s1026" style="position:absolute;margin-left:158.1pt;margin-top:153.9pt;width:11.35pt;height:11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B529D0" wp14:editId="3E11C78F">
            <wp:extent cx="3744488" cy="2321731"/>
            <wp:effectExtent l="0" t="0" r="8890" b="254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24" cy="23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44F" w14:textId="77777777" w:rsidR="0068660E" w:rsidRDefault="0068660E" w:rsidP="0068660E">
      <w:pPr>
        <w:jc w:val="center"/>
      </w:pPr>
    </w:p>
    <w:p w14:paraId="3C3F0075" w14:textId="77777777" w:rsidR="0068660E" w:rsidRDefault="0068660E" w:rsidP="0068660E">
      <w:pPr>
        <w:pStyle w:val="Style1"/>
      </w:pPr>
      <w:bookmarkStart w:id="1" w:name="_Toc68261499"/>
      <w:r>
        <w:lastRenderedPageBreak/>
        <w:t>Installer les modules complémentaires</w:t>
      </w:r>
      <w:bookmarkEnd w:id="1"/>
    </w:p>
    <w:p w14:paraId="58016676" w14:textId="77777777" w:rsidR="0068660E" w:rsidRDefault="0068660E" w:rsidP="0068660E">
      <w:r>
        <w:t xml:space="preserve">Ouvrir l'invite de commande </w:t>
      </w:r>
      <w:proofErr w:type="spellStart"/>
      <w:r>
        <w:t>windows</w:t>
      </w:r>
      <w:proofErr w:type="spellEnd"/>
    </w:p>
    <w:p w14:paraId="48C4B487" w14:textId="77777777" w:rsidR="0068660E" w:rsidRPr="00C8080A" w:rsidRDefault="0068660E" w:rsidP="0068660E">
      <w:pPr>
        <w:rPr>
          <w:b/>
          <w:bCs/>
          <w:i/>
          <w:iCs/>
          <w:lang w:val="en-US"/>
        </w:rPr>
      </w:pPr>
      <w:r w:rsidRPr="00C8080A">
        <w:rPr>
          <w:b/>
          <w:bCs/>
          <w:i/>
          <w:iCs/>
          <w:lang w:val="en-US"/>
        </w:rPr>
        <w:t xml:space="preserve">pip3 install </w:t>
      </w:r>
      <w:proofErr w:type="spellStart"/>
      <w:proofErr w:type="gramStart"/>
      <w:r w:rsidRPr="00C8080A">
        <w:rPr>
          <w:b/>
          <w:bCs/>
          <w:i/>
          <w:iCs/>
          <w:lang w:val="en-US"/>
        </w:rPr>
        <w:t>spyne</w:t>
      </w:r>
      <w:proofErr w:type="spellEnd"/>
      <w:proofErr w:type="gramEnd"/>
    </w:p>
    <w:p w14:paraId="3D4E7BF4" w14:textId="77777777" w:rsidR="0068660E" w:rsidRPr="00C8080A" w:rsidRDefault="0068660E" w:rsidP="0068660E">
      <w:pPr>
        <w:rPr>
          <w:b/>
          <w:bCs/>
          <w:i/>
          <w:iCs/>
          <w:lang w:val="en-US"/>
        </w:rPr>
      </w:pPr>
      <w:r w:rsidRPr="00C8080A">
        <w:rPr>
          <w:b/>
          <w:bCs/>
          <w:i/>
          <w:iCs/>
          <w:lang w:val="en-US"/>
        </w:rPr>
        <w:t xml:space="preserve">pip3 install </w:t>
      </w:r>
      <w:proofErr w:type="spellStart"/>
      <w:proofErr w:type="gramStart"/>
      <w:r w:rsidRPr="00C8080A">
        <w:rPr>
          <w:b/>
          <w:bCs/>
          <w:i/>
          <w:iCs/>
          <w:lang w:val="en-US"/>
        </w:rPr>
        <w:t>lxml</w:t>
      </w:r>
      <w:proofErr w:type="spellEnd"/>
      <w:proofErr w:type="gramEnd"/>
    </w:p>
    <w:p w14:paraId="06F6227A" w14:textId="77777777" w:rsidR="0068660E" w:rsidRDefault="0068660E" w:rsidP="0068660E">
      <w:pPr>
        <w:pStyle w:val="Style1"/>
      </w:pPr>
      <w:bookmarkStart w:id="2" w:name="_Toc68261500"/>
      <w:r>
        <w:lastRenderedPageBreak/>
        <w:t xml:space="preserve">Installer </w:t>
      </w:r>
      <w:proofErr w:type="spellStart"/>
      <w:r>
        <w:t>l’api</w:t>
      </w:r>
      <w:proofErr w:type="spellEnd"/>
      <w:r>
        <w:t xml:space="preserve"> flights python</w:t>
      </w:r>
      <w:bookmarkEnd w:id="2"/>
    </w:p>
    <w:p w14:paraId="2B9545D7" w14:textId="77777777" w:rsidR="0068660E" w:rsidRDefault="0068660E" w:rsidP="0068660E">
      <w:r>
        <w:t xml:space="preserve">Créer le dossier </w:t>
      </w:r>
      <w:r w:rsidRPr="00C8080A">
        <w:rPr>
          <w:b/>
          <w:bCs/>
          <w:i/>
          <w:iCs/>
        </w:rPr>
        <w:t>C:\Formation</w:t>
      </w:r>
    </w:p>
    <w:p w14:paraId="18A50055" w14:textId="77777777" w:rsidR="0068660E" w:rsidRDefault="0068660E" w:rsidP="0068660E">
      <w:r w:rsidRPr="005D7B2D">
        <w:t xml:space="preserve">Télécharger le fichier </w:t>
      </w:r>
      <w:r w:rsidRPr="00C8080A">
        <w:rPr>
          <w:b/>
          <w:bCs/>
          <w:i/>
          <w:iCs/>
        </w:rPr>
        <w:t>PyFlightsAPI.zip</w:t>
      </w:r>
      <w:r>
        <w:t xml:space="preserve"> et le déplacer dans ce dossier</w:t>
      </w:r>
    </w:p>
    <w:p w14:paraId="0D0A6B56" w14:textId="77777777" w:rsidR="0068660E" w:rsidRDefault="0068660E" w:rsidP="0068660E">
      <w:r>
        <w:t xml:space="preserve">Décompresser le fichier vers </w:t>
      </w:r>
      <w:proofErr w:type="spellStart"/>
      <w:r w:rsidRPr="00C8080A">
        <w:rPr>
          <w:b/>
          <w:bCs/>
          <w:i/>
          <w:iCs/>
        </w:rPr>
        <w:t>PyFlightsAPI</w:t>
      </w:r>
      <w:proofErr w:type="spellEnd"/>
    </w:p>
    <w:p w14:paraId="63C48D65" w14:textId="77777777" w:rsidR="0068660E" w:rsidRPr="005D7B2D" w:rsidRDefault="0068660E" w:rsidP="0068660E">
      <w:r>
        <w:rPr>
          <w:noProof/>
        </w:rPr>
        <w:drawing>
          <wp:inline distT="0" distB="0" distL="0" distR="0" wp14:anchorId="4B219F3A" wp14:editId="63E64B96">
            <wp:extent cx="4731713" cy="2225615"/>
            <wp:effectExtent l="0" t="0" r="0" b="381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 rotWithShape="1">
                    <a:blip r:embed="rId15"/>
                    <a:srcRect l="20819" t="30088" r="33662" b="31849"/>
                    <a:stretch/>
                  </pic:blipFill>
                  <pic:spPr bwMode="auto">
                    <a:xfrm>
                      <a:off x="0" y="0"/>
                      <a:ext cx="4774536" cy="224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13CA7" w14:textId="6586DAAE" w:rsidR="0068660E" w:rsidRPr="005D7B2D" w:rsidRDefault="0068660E" w:rsidP="0068660E">
      <w:pPr>
        <w:pStyle w:val="Style1"/>
      </w:pPr>
      <w:bookmarkStart w:id="3" w:name="_Toc68261501"/>
      <w:r>
        <w:lastRenderedPageBreak/>
        <w:t xml:space="preserve">Lancer </w:t>
      </w:r>
      <w:proofErr w:type="spellStart"/>
      <w:r>
        <w:t>l’api</w:t>
      </w:r>
      <w:proofErr w:type="spellEnd"/>
      <w:r>
        <w:t xml:space="preserve"> flight</w:t>
      </w:r>
      <w:r w:rsidR="00960507">
        <w:t>s</w:t>
      </w:r>
      <w:r>
        <w:t xml:space="preserve"> python</w:t>
      </w:r>
      <w:bookmarkEnd w:id="3"/>
    </w:p>
    <w:p w14:paraId="413087CB" w14:textId="77777777" w:rsidR="0068660E" w:rsidRDefault="0068660E" w:rsidP="0068660E">
      <w:r>
        <w:t xml:space="preserve">Ouvrir l'invite de commande </w:t>
      </w:r>
      <w:proofErr w:type="spellStart"/>
      <w:r>
        <w:t>windows</w:t>
      </w:r>
      <w:proofErr w:type="spellEnd"/>
    </w:p>
    <w:p w14:paraId="7DD64844" w14:textId="77777777" w:rsidR="0068660E" w:rsidRDefault="0068660E" w:rsidP="0068660E">
      <w:pPr>
        <w:rPr>
          <w:b/>
          <w:bCs/>
          <w:i/>
          <w:iCs/>
        </w:rPr>
      </w:pPr>
      <w:r>
        <w:t xml:space="preserve">Changer de répertoire pour aller dans la répertoire </w:t>
      </w:r>
      <w:r w:rsidRPr="00C8080A">
        <w:rPr>
          <w:b/>
          <w:bCs/>
          <w:i/>
          <w:iCs/>
        </w:rPr>
        <w:t>C:\Formation</w:t>
      </w:r>
      <w:r>
        <w:rPr>
          <w:b/>
          <w:bCs/>
          <w:i/>
          <w:iCs/>
        </w:rPr>
        <w:t>\</w:t>
      </w:r>
      <w:r w:rsidRPr="00C8080A">
        <w:rPr>
          <w:b/>
          <w:bCs/>
          <w:i/>
          <w:iCs/>
        </w:rPr>
        <w:t xml:space="preserve"> </w:t>
      </w:r>
      <w:proofErr w:type="spellStart"/>
      <w:r w:rsidRPr="00C8080A">
        <w:rPr>
          <w:b/>
          <w:bCs/>
          <w:i/>
          <w:iCs/>
        </w:rPr>
        <w:t>PyFlightsAPI</w:t>
      </w:r>
      <w:proofErr w:type="spellEnd"/>
    </w:p>
    <w:p w14:paraId="209F4A85" w14:textId="77777777" w:rsidR="0068660E" w:rsidRDefault="0068660E" w:rsidP="0068660E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Cd </w:t>
      </w:r>
      <w:r w:rsidRPr="00C8080A">
        <w:rPr>
          <w:b/>
          <w:bCs/>
          <w:i/>
          <w:iCs/>
        </w:rPr>
        <w:t>C:\Formation</w:t>
      </w:r>
      <w:r>
        <w:rPr>
          <w:b/>
          <w:bCs/>
          <w:i/>
          <w:iCs/>
        </w:rPr>
        <w:t>\</w:t>
      </w:r>
      <w:r w:rsidRPr="00C8080A">
        <w:rPr>
          <w:b/>
          <w:bCs/>
          <w:i/>
          <w:iCs/>
        </w:rPr>
        <w:t xml:space="preserve"> </w:t>
      </w:r>
      <w:proofErr w:type="spellStart"/>
      <w:r w:rsidRPr="00C8080A">
        <w:rPr>
          <w:b/>
          <w:bCs/>
          <w:i/>
          <w:iCs/>
        </w:rPr>
        <w:t>PyFlightsAPI</w:t>
      </w:r>
      <w:proofErr w:type="spellEnd"/>
    </w:p>
    <w:p w14:paraId="19FAA6DC" w14:textId="77777777" w:rsidR="0068660E" w:rsidRDefault="0068660E" w:rsidP="0068660E">
      <w:r>
        <w:t>Pour lancer l’api soap</w:t>
      </w:r>
    </w:p>
    <w:p w14:paraId="3FE017E5" w14:textId="4EBB42E2" w:rsidR="0068660E" w:rsidRPr="00C8080A" w:rsidRDefault="0068660E" w:rsidP="0068660E">
      <w:pPr>
        <w:rPr>
          <w:b/>
          <w:bCs/>
          <w:i/>
          <w:iCs/>
          <w:lang w:val="en-US"/>
        </w:rPr>
      </w:pPr>
      <w:proofErr w:type="gramStart"/>
      <w:r>
        <w:rPr>
          <w:b/>
          <w:bCs/>
          <w:i/>
          <w:iCs/>
          <w:lang w:val="en-US"/>
        </w:rPr>
        <w:t>p</w:t>
      </w:r>
      <w:r w:rsidRPr="00C8080A"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lang w:val="en-US"/>
        </w:rPr>
        <w:t xml:space="preserve">thon </w:t>
      </w:r>
      <w:r w:rsidRPr="00C8080A">
        <w:rPr>
          <w:b/>
          <w:bCs/>
          <w:i/>
          <w:iCs/>
          <w:lang w:val="en-US"/>
        </w:rPr>
        <w:t xml:space="preserve"> flight_saop.py</w:t>
      </w:r>
      <w:proofErr w:type="gramEnd"/>
    </w:p>
    <w:p w14:paraId="13017B18" w14:textId="77777777" w:rsidR="0068660E" w:rsidRPr="00C8080A" w:rsidRDefault="0068660E" w:rsidP="0068660E">
      <w:pPr>
        <w:rPr>
          <w:i/>
          <w:iCs/>
          <w:lang w:val="en-US"/>
        </w:rPr>
      </w:pPr>
      <w:r w:rsidRPr="00C8080A">
        <w:rPr>
          <w:i/>
          <w:iCs/>
          <w:lang w:val="en-US"/>
        </w:rPr>
        <w:t>listening to http://127.0.0.1:8000</w:t>
      </w:r>
    </w:p>
    <w:p w14:paraId="3ADC0576" w14:textId="77777777" w:rsidR="0068660E" w:rsidRDefault="0068660E" w:rsidP="0068660E">
      <w:pPr>
        <w:rPr>
          <w:i/>
          <w:iCs/>
          <w:lang w:val="en-US"/>
        </w:rPr>
      </w:pPr>
      <w:proofErr w:type="spellStart"/>
      <w:r w:rsidRPr="00C8080A">
        <w:rPr>
          <w:i/>
          <w:iCs/>
          <w:lang w:val="en-US"/>
        </w:rPr>
        <w:t>wsdl</w:t>
      </w:r>
      <w:proofErr w:type="spellEnd"/>
      <w:r w:rsidRPr="00C8080A">
        <w:rPr>
          <w:i/>
          <w:iCs/>
          <w:lang w:val="en-US"/>
        </w:rPr>
        <w:t xml:space="preserve"> is at: </w:t>
      </w:r>
      <w:hyperlink r:id="rId16" w:history="1">
        <w:r w:rsidRPr="00993817">
          <w:rPr>
            <w:rStyle w:val="Lienhypertexte"/>
            <w:i/>
            <w:iCs/>
            <w:lang w:val="en-US"/>
          </w:rPr>
          <w:t>http://localhost:8000/?wsdl</w:t>
        </w:r>
      </w:hyperlink>
    </w:p>
    <w:p w14:paraId="25CA4D1F" w14:textId="77777777" w:rsidR="0068660E" w:rsidRDefault="0068660E" w:rsidP="0068660E">
      <w:pPr>
        <w:rPr>
          <w:i/>
          <w:iCs/>
          <w:lang w:val="en-US"/>
        </w:rPr>
      </w:pPr>
    </w:p>
    <w:p w14:paraId="5CFD5C27" w14:textId="77777777" w:rsidR="0068660E" w:rsidRDefault="0068660E" w:rsidP="0068660E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Pour lancer </w:t>
      </w:r>
      <w:proofErr w:type="spellStart"/>
      <w:r>
        <w:rPr>
          <w:i/>
          <w:iCs/>
          <w:lang w:val="en-US"/>
        </w:rPr>
        <w:t>l’api</w:t>
      </w:r>
      <w:proofErr w:type="spellEnd"/>
      <w:r>
        <w:rPr>
          <w:i/>
          <w:iCs/>
          <w:lang w:val="en-US"/>
        </w:rPr>
        <w:t xml:space="preserve"> </w:t>
      </w:r>
      <w:proofErr w:type="gramStart"/>
      <w:r>
        <w:rPr>
          <w:i/>
          <w:iCs/>
          <w:lang w:val="en-US"/>
        </w:rPr>
        <w:t>rest</w:t>
      </w:r>
      <w:proofErr w:type="gramEnd"/>
    </w:p>
    <w:p w14:paraId="7EC51F5A" w14:textId="687D855F" w:rsidR="0068660E" w:rsidRPr="00C8080A" w:rsidRDefault="0068660E" w:rsidP="0068660E">
      <w:pPr>
        <w:rPr>
          <w:b/>
          <w:bCs/>
          <w:i/>
          <w:iCs/>
          <w:lang w:val="en-US"/>
        </w:rPr>
      </w:pPr>
      <w:proofErr w:type="gramStart"/>
      <w:r>
        <w:rPr>
          <w:b/>
          <w:bCs/>
          <w:i/>
          <w:iCs/>
          <w:lang w:val="en-US"/>
        </w:rPr>
        <w:t>p</w:t>
      </w:r>
      <w:r w:rsidRPr="00C8080A">
        <w:rPr>
          <w:b/>
          <w:bCs/>
          <w:i/>
          <w:iCs/>
          <w:lang w:val="en-US"/>
        </w:rPr>
        <w:t>y</w:t>
      </w:r>
      <w:r>
        <w:rPr>
          <w:b/>
          <w:bCs/>
          <w:i/>
          <w:iCs/>
          <w:lang w:val="en-US"/>
        </w:rPr>
        <w:t xml:space="preserve">thon </w:t>
      </w:r>
      <w:r w:rsidRPr="00C8080A">
        <w:rPr>
          <w:b/>
          <w:bCs/>
          <w:i/>
          <w:iCs/>
          <w:lang w:val="en-US"/>
        </w:rPr>
        <w:t xml:space="preserve"> flight_</w:t>
      </w:r>
      <w:r>
        <w:rPr>
          <w:b/>
          <w:bCs/>
          <w:i/>
          <w:iCs/>
          <w:lang w:val="en-US"/>
        </w:rPr>
        <w:t>rest</w:t>
      </w:r>
      <w:r w:rsidRPr="00C8080A">
        <w:rPr>
          <w:b/>
          <w:bCs/>
          <w:i/>
          <w:iCs/>
          <w:lang w:val="en-US"/>
        </w:rPr>
        <w:t>.py</w:t>
      </w:r>
      <w:proofErr w:type="gramEnd"/>
    </w:p>
    <w:p w14:paraId="3CBD5210" w14:textId="0222D1A8" w:rsidR="0068660E" w:rsidRDefault="0068660E" w:rsidP="00DF32BE">
      <w:pPr>
        <w:pStyle w:val="Style1"/>
        <w:ind w:left="567" w:hanging="567"/>
      </w:pPr>
      <w:bookmarkStart w:id="4" w:name="_Toc68261502"/>
      <w:r w:rsidRPr="0068660E">
        <w:lastRenderedPageBreak/>
        <w:t>Web Services Rest</w:t>
      </w:r>
      <w:bookmarkEnd w:id="4"/>
    </w:p>
    <w:p w14:paraId="1EA6B849" w14:textId="79AD1AE3" w:rsidR="00E960BF" w:rsidRPr="00E960BF" w:rsidRDefault="00E960BF" w:rsidP="00E960BF">
      <w:pPr>
        <w:rPr>
          <w:lang w:val="en-US"/>
        </w:rPr>
      </w:pPr>
      <w:proofErr w:type="gramStart"/>
      <w:r w:rsidRPr="00E960BF">
        <w:rPr>
          <w:lang w:val="en-US"/>
        </w:rPr>
        <w:t>URL :</w:t>
      </w:r>
      <w:proofErr w:type="gramEnd"/>
      <w:r w:rsidRPr="00E960BF">
        <w:rPr>
          <w:lang w:val="en-US"/>
        </w:rPr>
        <w:t xml:space="preserve"> </w:t>
      </w:r>
      <w:hyperlink r:id="rId17" w:history="1">
        <w:r w:rsidRPr="00E960BF">
          <w:rPr>
            <w:rStyle w:val="Lienhypertexte"/>
            <w:lang w:val="en-US"/>
          </w:rPr>
          <w:t>http://localhost:5000/flights_api/v1/resources</w:t>
        </w:r>
      </w:hyperlink>
    </w:p>
    <w:p w14:paraId="61EAD537" w14:textId="094AE24E" w:rsidR="00DF32BE" w:rsidRPr="00960507" w:rsidRDefault="00DF32BE" w:rsidP="00960507">
      <w:pPr>
        <w:pStyle w:val="onepoint-Titre2"/>
      </w:pPr>
      <w:bookmarkStart w:id="5" w:name="_Toc68261503"/>
      <w:r w:rsidRPr="00960507">
        <w:t>Rechercher un vol par son numéro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E960BF" w14:paraId="21ADB140" w14:textId="77777777" w:rsidTr="00E960BF">
        <w:tc>
          <w:tcPr>
            <w:tcW w:w="1271" w:type="dxa"/>
          </w:tcPr>
          <w:p w14:paraId="57160BAF" w14:textId="35739C89" w:rsidR="00E960BF" w:rsidRDefault="00E960BF" w:rsidP="0068660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03CB19E9" w14:textId="42C660BC" w:rsidR="00E960BF" w:rsidRDefault="00E960BF" w:rsidP="0068660E">
            <w:pPr>
              <w:rPr>
                <w:lang w:val="en-US"/>
              </w:rPr>
            </w:pPr>
            <w:r>
              <w:rPr>
                <w:lang w:val="en-US"/>
              </w:rPr>
              <w:t>/Flights</w:t>
            </w:r>
            <w:r>
              <w:rPr>
                <w:lang w:val="en-US"/>
              </w:rPr>
              <w:t>/</w:t>
            </w:r>
            <w:r>
              <w:rPr>
                <w:rFonts w:ascii="Helvetica" w:hAnsi="Helvetica"/>
                <w:color w:val="505050"/>
                <w:sz w:val="18"/>
                <w:szCs w:val="18"/>
              </w:rPr>
              <w:t>/</w:t>
            </w:r>
            <w:r>
              <w:rPr>
                <w:rStyle w:val="resolvedvariable"/>
                <w:rFonts w:ascii="Helvetica" w:hAnsi="Helvetica"/>
                <w:sz w:val="18"/>
                <w:szCs w:val="18"/>
              </w:rPr>
              <w:t>{</w:t>
            </w:r>
            <w:proofErr w:type="spellStart"/>
            <w:r>
              <w:rPr>
                <w:rStyle w:val="resolvedvariable"/>
                <w:rFonts w:ascii="Helvetica" w:hAnsi="Helvetica"/>
                <w:sz w:val="18"/>
                <w:szCs w:val="18"/>
              </w:rPr>
              <w:t>FlightNumber</w:t>
            </w:r>
            <w:proofErr w:type="spellEnd"/>
            <w:r>
              <w:rPr>
                <w:rStyle w:val="resolvedvariable"/>
                <w:rFonts w:ascii="Helvetica" w:hAnsi="Helvetica"/>
                <w:sz w:val="18"/>
                <w:szCs w:val="18"/>
              </w:rPr>
              <w:t>}</w:t>
            </w:r>
          </w:p>
        </w:tc>
      </w:tr>
      <w:tr w:rsidR="00E960BF" w14:paraId="769B1E22" w14:textId="77777777" w:rsidTr="00E960BF">
        <w:tc>
          <w:tcPr>
            <w:tcW w:w="1271" w:type="dxa"/>
          </w:tcPr>
          <w:p w14:paraId="1F75A12B" w14:textId="6417C97B" w:rsidR="00E960BF" w:rsidRDefault="00E960BF" w:rsidP="0068660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7EB4BBF2" w14:textId="238160FC" w:rsidR="00E960BF" w:rsidRDefault="00E960BF" w:rsidP="0068660E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E960BF" w14:paraId="5B1EFEA1" w14:textId="77777777" w:rsidTr="00E960BF">
        <w:tc>
          <w:tcPr>
            <w:tcW w:w="1271" w:type="dxa"/>
          </w:tcPr>
          <w:p w14:paraId="77E11B87" w14:textId="4D521C1A" w:rsidR="00E960BF" w:rsidRDefault="00E960BF" w:rsidP="0068660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11EA0DC5" w14:textId="731E3D95" w:rsidR="00E960BF" w:rsidRDefault="00E960BF" w:rsidP="00E960BF">
            <w:pPr>
              <w:rPr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Aucun</w:t>
            </w:r>
            <w:proofErr w:type="spellEnd"/>
          </w:p>
        </w:tc>
      </w:tr>
      <w:tr w:rsidR="00E960BF" w14:paraId="53D063A7" w14:textId="77777777" w:rsidTr="00E960BF">
        <w:tc>
          <w:tcPr>
            <w:tcW w:w="1271" w:type="dxa"/>
          </w:tcPr>
          <w:p w14:paraId="7FD99523" w14:textId="505A295B" w:rsidR="00E960BF" w:rsidRDefault="00E960BF" w:rsidP="0068660E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7C8BF327" w14:textId="77777777" w:rsidR="00E960BF" w:rsidRDefault="00E960BF" w:rsidP="00E960BF">
            <w:pPr>
              <w:rPr>
                <w:lang w:val="en-US"/>
              </w:rPr>
            </w:pPr>
            <w:r w:rsidRPr="00E960BF">
              <w:rPr>
                <w:lang w:val="en-US"/>
              </w:rPr>
              <w:t>[{"Airline": "SR", "</w:t>
            </w:r>
            <w:proofErr w:type="spellStart"/>
            <w:r w:rsidRPr="00E960BF">
              <w:rPr>
                <w:lang w:val="en-US"/>
              </w:rPr>
              <w:t>ArrivalCity</w:t>
            </w:r>
            <w:proofErr w:type="spellEnd"/>
            <w:r w:rsidRPr="00E960BF">
              <w:rPr>
                <w:lang w:val="en-US"/>
              </w:rPr>
              <w:t>": "Denver", "</w:t>
            </w:r>
            <w:proofErr w:type="spellStart"/>
            <w:r w:rsidRPr="00E960BF">
              <w:rPr>
                <w:lang w:val="en-US"/>
              </w:rPr>
              <w:t>ArrivalTime</w:t>
            </w:r>
            <w:proofErr w:type="spellEnd"/>
            <w:r w:rsidRPr="00E960BF">
              <w:rPr>
                <w:lang w:val="en-US"/>
              </w:rPr>
              <w:t>": "12:43 PM", "</w:t>
            </w:r>
            <w:proofErr w:type="spellStart"/>
            <w:r w:rsidRPr="00E960BF">
              <w:rPr>
                <w:lang w:val="en-US"/>
              </w:rPr>
              <w:t>DepartureCity</w:t>
            </w:r>
            <w:proofErr w:type="spellEnd"/>
            <w:r w:rsidRPr="00E960BF">
              <w:rPr>
                <w:lang w:val="en-US"/>
              </w:rPr>
              <w:t>": "Paris", "</w:t>
            </w:r>
            <w:proofErr w:type="spellStart"/>
            <w:r w:rsidRPr="00E960BF">
              <w:rPr>
                <w:lang w:val="en-US"/>
              </w:rPr>
              <w:t>DepartureTime</w:t>
            </w:r>
            <w:proofErr w:type="spellEnd"/>
            <w:r w:rsidRPr="00E960BF">
              <w:rPr>
                <w:lang w:val="en-US"/>
              </w:rPr>
              <w:t>": "11:02 AM", "</w:t>
            </w:r>
            <w:proofErr w:type="spellStart"/>
            <w:r w:rsidRPr="00E960BF">
              <w:rPr>
                <w:lang w:val="en-US"/>
              </w:rPr>
              <w:t>FlightNumber</w:t>
            </w:r>
            <w:proofErr w:type="spellEnd"/>
            <w:r w:rsidRPr="00E960BF">
              <w:rPr>
                <w:lang w:val="en-US"/>
              </w:rPr>
              <w:t>": 16939, "Price": 168.2, "</w:t>
            </w:r>
            <w:proofErr w:type="spellStart"/>
            <w:r w:rsidRPr="00E960BF">
              <w:rPr>
                <w:lang w:val="en-US"/>
              </w:rPr>
              <w:t>SeatsAvailable</w:t>
            </w:r>
            <w:proofErr w:type="spellEnd"/>
            <w:r w:rsidRPr="00E960BF">
              <w:rPr>
                <w:lang w:val="en-US"/>
              </w:rPr>
              <w:t>": 250, "</w:t>
            </w:r>
            <w:proofErr w:type="spellStart"/>
            <w:r w:rsidRPr="00E960BF">
              <w:rPr>
                <w:lang w:val="en-US"/>
              </w:rPr>
              <w:t>DayOfWeek</w:t>
            </w:r>
            <w:proofErr w:type="spellEnd"/>
            <w:r w:rsidRPr="00E960BF">
              <w:rPr>
                <w:lang w:val="en-US"/>
              </w:rPr>
              <w:t>": "Wednesday"},</w:t>
            </w:r>
          </w:p>
          <w:p w14:paraId="593B5247" w14:textId="7ECC0F7C" w:rsidR="00E960BF" w:rsidRPr="00E960BF" w:rsidRDefault="00E960BF" w:rsidP="00E960BF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  <w:r w:rsidRPr="00E960BF">
              <w:rPr>
                <w:lang w:val="en-US"/>
              </w:rPr>
              <w:t>]</w:t>
            </w:r>
          </w:p>
        </w:tc>
      </w:tr>
    </w:tbl>
    <w:p w14:paraId="7EF825ED" w14:textId="5282FEB9" w:rsidR="00DF32BE" w:rsidRPr="00DF32BE" w:rsidRDefault="00DF32BE" w:rsidP="00960507">
      <w:pPr>
        <w:pStyle w:val="onepoint-Titre2"/>
      </w:pPr>
      <w:bookmarkStart w:id="6" w:name="_Toc68261504"/>
      <w:r w:rsidRPr="00DF32BE">
        <w:t xml:space="preserve">Recherche un vol par </w:t>
      </w:r>
      <w:r>
        <w:t>ville de départ, d’arrivée et par date</w:t>
      </w:r>
      <w:bookmarkEnd w:id="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E960BF" w14:paraId="2294E28A" w14:textId="77777777" w:rsidTr="008820ED">
        <w:tc>
          <w:tcPr>
            <w:tcW w:w="1271" w:type="dxa"/>
          </w:tcPr>
          <w:p w14:paraId="6F51105D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13EDBDBE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/Flights</w:t>
            </w:r>
          </w:p>
        </w:tc>
      </w:tr>
      <w:tr w:rsidR="00E960BF" w14:paraId="003FEA63" w14:textId="77777777" w:rsidTr="008820ED">
        <w:tc>
          <w:tcPr>
            <w:tcW w:w="1271" w:type="dxa"/>
          </w:tcPr>
          <w:p w14:paraId="44C38AAB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1CABA75A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E960BF" w14:paraId="0D6E8B03" w14:textId="77777777" w:rsidTr="008820ED">
        <w:tc>
          <w:tcPr>
            <w:tcW w:w="1271" w:type="dxa"/>
          </w:tcPr>
          <w:p w14:paraId="2F0F7E68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0071163B" w14:textId="77777777" w:rsidR="00E960BF" w:rsidRDefault="00E960BF" w:rsidP="008820ED">
            <w:pPr>
              <w:rPr>
                <w:lang w:val="en-US"/>
              </w:rPr>
            </w:pPr>
            <w:proofErr w:type="spellStart"/>
            <w:r w:rsidRPr="00E960BF">
              <w:rPr>
                <w:b/>
                <w:bCs/>
                <w:lang w:val="en-US"/>
              </w:rPr>
              <w:t>DepartureCity</w:t>
            </w:r>
            <w:proofErr w:type="spellEnd"/>
            <w:r w:rsidRPr="00E960BF">
              <w:rPr>
                <w:lang w:val="en-US"/>
              </w:rPr>
              <w:t>=</w:t>
            </w:r>
            <w:proofErr w:type="spellStart"/>
            <w:r w:rsidRPr="00E960BF">
              <w:rPr>
                <w:lang w:val="en-US"/>
              </w:rPr>
              <w:t>Paris&amp;</w:t>
            </w:r>
            <w:r w:rsidRPr="00E960BF">
              <w:rPr>
                <w:b/>
                <w:bCs/>
                <w:lang w:val="en-US"/>
              </w:rPr>
              <w:t>ArrivalCity</w:t>
            </w:r>
            <w:proofErr w:type="spellEnd"/>
            <w:r w:rsidRPr="00E960BF">
              <w:rPr>
                <w:lang w:val="en-US"/>
              </w:rPr>
              <w:t>=</w:t>
            </w:r>
            <w:proofErr w:type="spellStart"/>
            <w:r w:rsidRPr="00E960BF">
              <w:rPr>
                <w:lang w:val="en-US"/>
              </w:rPr>
              <w:t>Denver&amp;</w:t>
            </w:r>
            <w:r w:rsidRPr="00E960BF">
              <w:rPr>
                <w:b/>
                <w:bCs/>
                <w:lang w:val="en-US"/>
              </w:rPr>
              <w:t>Date</w:t>
            </w:r>
            <w:proofErr w:type="spellEnd"/>
            <w:r w:rsidRPr="00E960BF">
              <w:rPr>
                <w:lang w:val="en-US"/>
              </w:rPr>
              <w:t>=2021-12-08</w:t>
            </w:r>
          </w:p>
        </w:tc>
      </w:tr>
      <w:tr w:rsidR="00E960BF" w14:paraId="53195067" w14:textId="77777777" w:rsidTr="008820ED">
        <w:tc>
          <w:tcPr>
            <w:tcW w:w="1271" w:type="dxa"/>
          </w:tcPr>
          <w:p w14:paraId="64D7A0B2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1668F204" w14:textId="40DBE6CE" w:rsidR="00E960BF" w:rsidRPr="00E960BF" w:rsidRDefault="00E960BF" w:rsidP="008820ED">
            <w:pPr>
              <w:rPr>
                <w:lang w:val="en-US"/>
              </w:rPr>
            </w:pPr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{"Airline": "TWA",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ArrivalCity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"San Francisco",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ArrivalTime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"12:43 PM",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DepartureCity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"Seattle",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DepartureTime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"11:02 AM",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FlightNumber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1060, "Price": 168.2,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SeatsAvailable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250,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DayOfWeek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"Wednesday"}</w:t>
            </w:r>
          </w:p>
        </w:tc>
      </w:tr>
    </w:tbl>
    <w:p w14:paraId="5B0BA41C" w14:textId="5DE6D4D3" w:rsidR="00DF32BE" w:rsidRPr="00DF32BE" w:rsidRDefault="00DF32BE" w:rsidP="00960507">
      <w:pPr>
        <w:pStyle w:val="onepoint-Titre2"/>
      </w:pPr>
      <w:bookmarkStart w:id="7" w:name="_Toc68261505"/>
      <w:r>
        <w:t xml:space="preserve">Prendre </w:t>
      </w:r>
      <w:r w:rsidRPr="00DF32BE">
        <w:t>une réservation</w:t>
      </w:r>
      <w:bookmarkEnd w:id="7"/>
      <w:r w:rsidRPr="00DF32B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DF32BE" w14:paraId="7549995D" w14:textId="77777777" w:rsidTr="008820ED">
        <w:tc>
          <w:tcPr>
            <w:tcW w:w="1271" w:type="dxa"/>
          </w:tcPr>
          <w:p w14:paraId="68A3B3CA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6B35429E" w14:textId="77777777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FlightOrders</w:t>
            </w:r>
            <w:proofErr w:type="spellEnd"/>
          </w:p>
        </w:tc>
      </w:tr>
      <w:tr w:rsidR="00DF32BE" w14:paraId="032194D9" w14:textId="77777777" w:rsidTr="008820ED">
        <w:tc>
          <w:tcPr>
            <w:tcW w:w="1271" w:type="dxa"/>
          </w:tcPr>
          <w:p w14:paraId="238D6944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030C1F83" w14:textId="5AA3D5CF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</w:tr>
      <w:tr w:rsidR="00DF32BE" w14:paraId="3C464D81" w14:textId="77777777" w:rsidTr="008820ED">
        <w:tc>
          <w:tcPr>
            <w:tcW w:w="1271" w:type="dxa"/>
          </w:tcPr>
          <w:p w14:paraId="3A57FB69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23C33A1B" w14:textId="77777777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{ </w:t>
            </w:r>
          </w:p>
          <w:p w14:paraId="1398E119" w14:textId="77777777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    "Class" : "Economy",  </w:t>
            </w:r>
          </w:p>
          <w:p w14:paraId="6B0033E7" w14:textId="03B90F1D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    "</w:t>
            </w:r>
            <w:proofErr w:type="spellStart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CustomerName</w:t>
            </w:r>
            <w:proofErr w:type="spellEnd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" : "</w:t>
            </w:r>
            <w:r>
              <w:rPr>
                <w:rFonts w:ascii="Helvetica" w:hAnsi="Helvetica"/>
                <w:color w:val="505050"/>
                <w:sz w:val="18"/>
                <w:szCs w:val="18"/>
              </w:rPr>
              <w:t>IMHAH</w:t>
            </w: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",  </w:t>
            </w:r>
          </w:p>
          <w:p w14:paraId="01D40B20" w14:textId="79D8B11E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    "</w:t>
            </w:r>
            <w:proofErr w:type="spellStart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DepartureDate</w:t>
            </w:r>
            <w:proofErr w:type="spellEnd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" : "</w:t>
            </w:r>
            <w:r>
              <w:rPr>
                <w:rFonts w:ascii="Helvetica" w:hAnsi="Helvetica"/>
                <w:color w:val="505050"/>
                <w:sz w:val="18"/>
                <w:szCs w:val="18"/>
              </w:rPr>
              <w:t>2021-12-08</w:t>
            </w: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",  </w:t>
            </w:r>
          </w:p>
          <w:p w14:paraId="3EBB74CF" w14:textId="311A4764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    "</w:t>
            </w:r>
            <w:proofErr w:type="spellStart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FlightNumber</w:t>
            </w:r>
            <w:proofErr w:type="spellEnd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" : "</w:t>
            </w:r>
            <w:r>
              <w:rPr>
                <w:rFonts w:ascii="Helvetica" w:hAnsi="Helvetica"/>
                <w:color w:val="505050"/>
                <w:sz w:val="18"/>
                <w:szCs w:val="18"/>
              </w:rPr>
              <w:t>1060</w:t>
            </w: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",  </w:t>
            </w:r>
          </w:p>
          <w:p w14:paraId="387D0D28" w14:textId="77777777" w:rsidR="00DF32BE" w:rsidRPr="00DF32BE" w:rsidRDefault="00DF32BE" w:rsidP="00DF32BE">
            <w:pPr>
              <w:rPr>
                <w:rFonts w:ascii="Helvetica" w:hAnsi="Helvetica"/>
                <w:color w:val="505050"/>
                <w:sz w:val="18"/>
                <w:szCs w:val="18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    "</w:t>
            </w:r>
            <w:proofErr w:type="spellStart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NumberOfTickets</w:t>
            </w:r>
            <w:proofErr w:type="spellEnd"/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 xml:space="preserve">" : "2" </w:t>
            </w:r>
          </w:p>
          <w:p w14:paraId="5C54CCEB" w14:textId="306E8DDA" w:rsidR="00DF32BE" w:rsidRDefault="00DF32BE" w:rsidP="00DF32BE">
            <w:pPr>
              <w:rPr>
                <w:lang w:val="en-US"/>
              </w:rPr>
            </w:pPr>
            <w:r w:rsidRPr="00DF32BE">
              <w:rPr>
                <w:rFonts w:ascii="Helvetica" w:hAnsi="Helvetica"/>
                <w:color w:val="505050"/>
                <w:sz w:val="18"/>
                <w:szCs w:val="18"/>
              </w:rPr>
              <w:t>}</w:t>
            </w:r>
          </w:p>
        </w:tc>
      </w:tr>
      <w:tr w:rsidR="00DF32BE" w14:paraId="2FDB550C" w14:textId="77777777" w:rsidTr="008820ED">
        <w:tc>
          <w:tcPr>
            <w:tcW w:w="1271" w:type="dxa"/>
          </w:tcPr>
          <w:p w14:paraId="70182A8C" w14:textId="77777777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28669F32" w14:textId="77777777" w:rsidR="00DF32BE" w:rsidRPr="00DF32BE" w:rsidRDefault="00DF32BE" w:rsidP="00DF32BE">
            <w:pPr>
              <w:spacing w:before="0" w:after="0"/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</w:pPr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{</w:t>
            </w:r>
          </w:p>
          <w:p w14:paraId="03F618E9" w14:textId="77777777" w:rsidR="00DF32BE" w:rsidRPr="00DF32BE" w:rsidRDefault="00DF32BE" w:rsidP="00DF32BE">
            <w:pPr>
              <w:spacing w:before="0" w:after="0"/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</w:pPr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 xml:space="preserve">    "</w:t>
            </w:r>
            <w:proofErr w:type="spellStart"/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OrderNumber</w:t>
            </w:r>
            <w:proofErr w:type="spellEnd"/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107,</w:t>
            </w:r>
          </w:p>
          <w:p w14:paraId="13264AA9" w14:textId="77777777" w:rsidR="00DF32BE" w:rsidRPr="00DF32BE" w:rsidRDefault="00DF32BE" w:rsidP="00DF32BE">
            <w:pPr>
              <w:spacing w:before="0" w:after="0"/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</w:pPr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 xml:space="preserve">    "</w:t>
            </w:r>
            <w:proofErr w:type="spellStart"/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TotalPrice</w:t>
            </w:r>
            <w:proofErr w:type="spellEnd"/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336.4</w:t>
            </w:r>
          </w:p>
          <w:p w14:paraId="6A253125" w14:textId="3F0AE8B9" w:rsidR="00DF32BE" w:rsidRPr="00E960BF" w:rsidRDefault="00DF32BE" w:rsidP="00DF32BE">
            <w:pPr>
              <w:spacing w:before="0" w:after="0"/>
              <w:rPr>
                <w:lang w:val="en-US"/>
              </w:rPr>
            </w:pPr>
            <w:r w:rsidRPr="00DF32BE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}</w:t>
            </w:r>
          </w:p>
        </w:tc>
      </w:tr>
    </w:tbl>
    <w:p w14:paraId="3B43D017" w14:textId="77777777" w:rsidR="00DF32BE" w:rsidRDefault="00DF32BE" w:rsidP="00DF32BE"/>
    <w:p w14:paraId="243B9A28" w14:textId="77777777" w:rsidR="00DF32BE" w:rsidRDefault="00DF32BE">
      <w:pPr>
        <w:spacing w:before="60" w:after="60"/>
        <w:jc w:val="left"/>
        <w:rPr>
          <w:rFonts w:ascii="Lato Black" w:hAnsi="Lato Black" w:cs="Times New Roman"/>
          <w:b/>
          <w:bCs/>
          <w:color w:val="0070C0"/>
          <w:sz w:val="32"/>
          <w:szCs w:val="24"/>
          <w:shd w:val="clear" w:color="auto" w:fill="auto"/>
          <w:lang w:eastAsia="en-US"/>
        </w:rPr>
      </w:pPr>
      <w:r>
        <w:br w:type="page"/>
      </w:r>
    </w:p>
    <w:p w14:paraId="7E67F9C1" w14:textId="3392DD2B" w:rsidR="00DF32BE" w:rsidRPr="00DF32BE" w:rsidRDefault="00DF32BE" w:rsidP="00960507">
      <w:pPr>
        <w:pStyle w:val="onepoint-Titre2"/>
      </w:pPr>
      <w:bookmarkStart w:id="8" w:name="_Toc68261506"/>
      <w:r w:rsidRPr="00DF32BE">
        <w:lastRenderedPageBreak/>
        <w:t>Recherche</w:t>
      </w:r>
      <w:r>
        <w:t>r</w:t>
      </w:r>
      <w:r w:rsidRPr="00DF32BE">
        <w:t xml:space="preserve"> une réservation par l</w:t>
      </w:r>
      <w:r>
        <w:t>e nom du client</w:t>
      </w:r>
      <w:bookmarkEnd w:id="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E960BF" w14:paraId="0481664D" w14:textId="77777777" w:rsidTr="008820ED">
        <w:tc>
          <w:tcPr>
            <w:tcW w:w="1271" w:type="dxa"/>
          </w:tcPr>
          <w:p w14:paraId="7EB77E08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606B03E6" w14:textId="0C8AD1F1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FlightOrders</w:t>
            </w:r>
            <w:proofErr w:type="spellEnd"/>
          </w:p>
        </w:tc>
      </w:tr>
      <w:tr w:rsidR="00E960BF" w14:paraId="712967F8" w14:textId="77777777" w:rsidTr="008820ED">
        <w:tc>
          <w:tcPr>
            <w:tcW w:w="1271" w:type="dxa"/>
          </w:tcPr>
          <w:p w14:paraId="733E3FFB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3629803D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E960BF" w14:paraId="06C895FE" w14:textId="77777777" w:rsidTr="008820ED">
        <w:tc>
          <w:tcPr>
            <w:tcW w:w="1271" w:type="dxa"/>
          </w:tcPr>
          <w:p w14:paraId="5C867DB1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2E90DF05" w14:textId="0808FAE8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CustomerName</w:t>
            </w:r>
            <w:proofErr w:type="spellEnd"/>
            <w:r>
              <w:rPr>
                <w:rFonts w:ascii="Helvetica" w:hAnsi="Helvetica"/>
                <w:color w:val="505050"/>
                <w:sz w:val="18"/>
                <w:szCs w:val="18"/>
              </w:rPr>
              <w:t>=</w:t>
            </w:r>
            <w:r>
              <w:rPr>
                <w:rStyle w:val="resolvedvariable"/>
                <w:rFonts w:ascii="Helvetica" w:hAnsi="Helvetica"/>
                <w:sz w:val="18"/>
                <w:szCs w:val="18"/>
              </w:rPr>
              <w:t>{{</w:t>
            </w:r>
            <w:proofErr w:type="spellStart"/>
            <w:r>
              <w:rPr>
                <w:rStyle w:val="resolvedvariable"/>
                <w:rFonts w:ascii="Helvetica" w:hAnsi="Helvetica"/>
                <w:sz w:val="18"/>
                <w:szCs w:val="18"/>
              </w:rPr>
              <w:t>customer</w:t>
            </w:r>
            <w:proofErr w:type="spellEnd"/>
            <w:r>
              <w:rPr>
                <w:rStyle w:val="resolvedvariable"/>
                <w:rFonts w:ascii="Helvetica" w:hAnsi="Helvetica"/>
                <w:sz w:val="18"/>
                <w:szCs w:val="18"/>
              </w:rPr>
              <w:t>}}</w:t>
            </w:r>
          </w:p>
        </w:tc>
      </w:tr>
      <w:tr w:rsidR="00E960BF" w14:paraId="0B6BA8D7" w14:textId="77777777" w:rsidTr="008820ED">
        <w:tc>
          <w:tcPr>
            <w:tcW w:w="1271" w:type="dxa"/>
          </w:tcPr>
          <w:p w14:paraId="582ED636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17DCC484" w14:textId="12B693A0" w:rsidR="00E960BF" w:rsidRPr="00E960BF" w:rsidRDefault="00E960BF" w:rsidP="008820ED">
            <w:pPr>
              <w:rPr>
                <w:lang w:val="en-US"/>
              </w:rPr>
            </w:pPr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[{"Class": "Economy",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CustomerName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"IMHAH",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DepartureDate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"2021-12-8 11:02",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FlightNumber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1060,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NumberOfTickets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2,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OrderNumber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105}]</w:t>
            </w:r>
          </w:p>
        </w:tc>
      </w:tr>
    </w:tbl>
    <w:p w14:paraId="5090F232" w14:textId="03D85CD7" w:rsidR="00DF32BE" w:rsidRPr="00DF32BE" w:rsidRDefault="00DF32BE" w:rsidP="00960507">
      <w:pPr>
        <w:pStyle w:val="onepoint-Titre2"/>
      </w:pPr>
      <w:bookmarkStart w:id="9" w:name="_Toc68261507"/>
      <w:r w:rsidRPr="00DF32BE">
        <w:t>Recherche</w:t>
      </w:r>
      <w:r>
        <w:t>r</w:t>
      </w:r>
      <w:r w:rsidRPr="00DF32BE">
        <w:t xml:space="preserve"> une réservation </w:t>
      </w:r>
      <w:r>
        <w:t>par numéro</w:t>
      </w:r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E960BF" w14:paraId="0D087577" w14:textId="77777777" w:rsidTr="008820ED">
        <w:tc>
          <w:tcPr>
            <w:tcW w:w="1271" w:type="dxa"/>
          </w:tcPr>
          <w:p w14:paraId="2B59D199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2FCAAAD5" w14:textId="7FF534EE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FlightOrders</w:t>
            </w:r>
            <w:proofErr w:type="spellEnd"/>
            <w:r>
              <w:rPr>
                <w:rFonts w:ascii="Helvetica" w:hAnsi="Helvetica"/>
                <w:color w:val="505050"/>
                <w:sz w:val="18"/>
                <w:szCs w:val="18"/>
              </w:rPr>
              <w:t>/</w:t>
            </w:r>
            <w:r>
              <w:rPr>
                <w:color w:val="505050"/>
              </w:rPr>
              <w:t>{</w:t>
            </w:r>
            <w:proofErr w:type="spellStart"/>
            <w:r>
              <w:rPr>
                <w:color w:val="505050"/>
              </w:rPr>
              <w:t>order</w:t>
            </w:r>
            <w:proofErr w:type="spellEnd"/>
            <w:r>
              <w:rPr>
                <w:color w:val="505050"/>
              </w:rPr>
              <w:t>}</w:t>
            </w:r>
          </w:p>
        </w:tc>
      </w:tr>
      <w:tr w:rsidR="00E960BF" w14:paraId="467D5FA3" w14:textId="77777777" w:rsidTr="008820ED">
        <w:tc>
          <w:tcPr>
            <w:tcW w:w="1271" w:type="dxa"/>
          </w:tcPr>
          <w:p w14:paraId="188EFFAB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40F307C1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E960BF" w14:paraId="4D67D81C" w14:textId="77777777" w:rsidTr="008820ED">
        <w:tc>
          <w:tcPr>
            <w:tcW w:w="1271" w:type="dxa"/>
          </w:tcPr>
          <w:p w14:paraId="52CAD8F7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4AF25306" w14:textId="19230762" w:rsidR="00E960BF" w:rsidRDefault="00E960BF" w:rsidP="008820ED">
            <w:pPr>
              <w:rPr>
                <w:lang w:val="en-US"/>
              </w:rPr>
            </w:pPr>
            <w:r>
              <w:rPr>
                <w:rFonts w:ascii="Helvetica" w:hAnsi="Helvetica"/>
                <w:color w:val="505050"/>
                <w:sz w:val="18"/>
                <w:szCs w:val="18"/>
              </w:rPr>
              <w:t>A</w:t>
            </w:r>
            <w:r>
              <w:rPr>
                <w:color w:val="505050"/>
              </w:rPr>
              <w:t>ucun</w:t>
            </w:r>
          </w:p>
        </w:tc>
      </w:tr>
      <w:tr w:rsidR="00E960BF" w14:paraId="1A7D4E5A" w14:textId="77777777" w:rsidTr="008820ED">
        <w:tc>
          <w:tcPr>
            <w:tcW w:w="1271" w:type="dxa"/>
          </w:tcPr>
          <w:p w14:paraId="23DA763A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0EF65090" w14:textId="77777777" w:rsidR="00E960BF" w:rsidRPr="00E960BF" w:rsidRDefault="00E960BF" w:rsidP="008820ED">
            <w:pPr>
              <w:rPr>
                <w:lang w:val="en-US"/>
              </w:rPr>
            </w:pPr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[{"Class": "Economy",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CustomerName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"IMHAH",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DepartureDate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"2021-12-8 11:02",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FlightNumber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1060,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NumberOfTickets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2, "</w:t>
            </w:r>
            <w:proofErr w:type="spellStart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OrderNumber</w:t>
            </w:r>
            <w:proofErr w:type="spellEnd"/>
            <w:r w:rsidRPr="00E960BF"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  <w:t>": 105}]</w:t>
            </w:r>
          </w:p>
        </w:tc>
      </w:tr>
    </w:tbl>
    <w:p w14:paraId="0C3F287E" w14:textId="3E2A18C0" w:rsidR="00DF32BE" w:rsidRPr="00DF32BE" w:rsidRDefault="00DF32BE" w:rsidP="00960507">
      <w:pPr>
        <w:pStyle w:val="onepoint-Titre2"/>
      </w:pPr>
      <w:bookmarkStart w:id="10" w:name="_Toc68261508"/>
      <w:r>
        <w:t>Supprimer</w:t>
      </w:r>
      <w:r w:rsidRPr="00DF32BE">
        <w:t xml:space="preserve"> une réservation </w:t>
      </w:r>
      <w:r>
        <w:t>par numéro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E960BF" w14:paraId="37250F81" w14:textId="77777777" w:rsidTr="008820ED">
        <w:tc>
          <w:tcPr>
            <w:tcW w:w="1271" w:type="dxa"/>
          </w:tcPr>
          <w:p w14:paraId="030D8A5B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398179A9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FlightOrders</w:t>
            </w:r>
            <w:proofErr w:type="spellEnd"/>
            <w:r>
              <w:rPr>
                <w:rFonts w:ascii="Helvetica" w:hAnsi="Helvetica"/>
                <w:color w:val="505050"/>
                <w:sz w:val="18"/>
                <w:szCs w:val="18"/>
              </w:rPr>
              <w:t>/</w:t>
            </w:r>
            <w:r>
              <w:rPr>
                <w:color w:val="505050"/>
              </w:rPr>
              <w:t>{</w:t>
            </w:r>
            <w:proofErr w:type="spellStart"/>
            <w:r>
              <w:rPr>
                <w:color w:val="505050"/>
              </w:rPr>
              <w:t>order</w:t>
            </w:r>
            <w:proofErr w:type="spellEnd"/>
            <w:r>
              <w:rPr>
                <w:color w:val="505050"/>
              </w:rPr>
              <w:t>}</w:t>
            </w:r>
          </w:p>
        </w:tc>
      </w:tr>
      <w:tr w:rsidR="00E960BF" w14:paraId="7A047083" w14:textId="77777777" w:rsidTr="008820ED">
        <w:tc>
          <w:tcPr>
            <w:tcW w:w="1271" w:type="dxa"/>
          </w:tcPr>
          <w:p w14:paraId="23D0A0CE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15B5C99E" w14:textId="3B903144" w:rsidR="00E960BF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</w:tr>
      <w:tr w:rsidR="00E960BF" w14:paraId="73CEB5C4" w14:textId="77777777" w:rsidTr="008820ED">
        <w:tc>
          <w:tcPr>
            <w:tcW w:w="1271" w:type="dxa"/>
          </w:tcPr>
          <w:p w14:paraId="175D41AF" w14:textId="77777777" w:rsidR="00E960BF" w:rsidRDefault="00E960BF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6FADA638" w14:textId="25BED0BA" w:rsidR="00E960BF" w:rsidRPr="00E960BF" w:rsidRDefault="00E960BF" w:rsidP="00E960BF">
            <w:pPr>
              <w:spacing w:before="0" w:after="0"/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</w:pPr>
          </w:p>
        </w:tc>
      </w:tr>
      <w:tr w:rsidR="00E960BF" w14:paraId="387944B5" w14:textId="77777777" w:rsidTr="008820ED">
        <w:tc>
          <w:tcPr>
            <w:tcW w:w="1271" w:type="dxa"/>
          </w:tcPr>
          <w:p w14:paraId="5C20111E" w14:textId="77777777" w:rsidR="00E960BF" w:rsidRDefault="00E960BF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4A83602E" w14:textId="77777777" w:rsidR="00DF32BE" w:rsidRPr="00DF32BE" w:rsidRDefault="00DF32BE" w:rsidP="00DF32BE">
            <w:pPr>
              <w:shd w:val="clear" w:color="auto" w:fill="FFFFFE"/>
              <w:spacing w:before="0" w:after="0" w:line="270" w:lineRule="atLeast"/>
              <w:jc w:val="left"/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</w:pPr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{</w:t>
            </w:r>
          </w:p>
          <w:p w14:paraId="2D0DAEA9" w14:textId="77777777" w:rsidR="00DF32BE" w:rsidRPr="00DF32BE" w:rsidRDefault="00DF32BE" w:rsidP="00DF32BE">
            <w:pPr>
              <w:shd w:val="clear" w:color="auto" w:fill="FFFFFE"/>
              <w:spacing w:before="0" w:after="0" w:line="270" w:lineRule="atLeast"/>
              <w:jc w:val="left"/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</w:pPr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    </w:t>
            </w:r>
            <w:r w:rsidRPr="00DF32BE">
              <w:rPr>
                <w:rFonts w:ascii="Consolas" w:hAnsi="Consolas" w:cs="Times New Roman"/>
                <w:color w:val="A31515"/>
                <w:sz w:val="18"/>
                <w:szCs w:val="18"/>
                <w:shd w:val="clear" w:color="auto" w:fill="auto"/>
              </w:rPr>
              <w:t>"</w:t>
            </w:r>
            <w:proofErr w:type="spellStart"/>
            <w:r w:rsidRPr="00DF32BE">
              <w:rPr>
                <w:rFonts w:ascii="Consolas" w:hAnsi="Consolas" w:cs="Times New Roman"/>
                <w:color w:val="A31515"/>
                <w:sz w:val="18"/>
                <w:szCs w:val="18"/>
                <w:shd w:val="clear" w:color="auto" w:fill="auto"/>
              </w:rPr>
              <w:t>true</w:t>
            </w:r>
            <w:proofErr w:type="spellEnd"/>
            <w:r w:rsidRPr="00DF32BE">
              <w:rPr>
                <w:rFonts w:ascii="Consolas" w:hAnsi="Consolas" w:cs="Times New Roman"/>
                <w:color w:val="A31515"/>
                <w:sz w:val="18"/>
                <w:szCs w:val="18"/>
                <w:shd w:val="clear" w:color="auto" w:fill="auto"/>
              </w:rPr>
              <w:t>"</w:t>
            </w:r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: </w:t>
            </w:r>
            <w:r w:rsidRPr="00DF32BE">
              <w:rPr>
                <w:rFonts w:ascii="Consolas" w:hAnsi="Consolas" w:cs="Times New Roman"/>
                <w:color w:val="0451A5"/>
                <w:sz w:val="18"/>
                <w:szCs w:val="18"/>
                <w:shd w:val="clear" w:color="auto" w:fill="auto"/>
              </w:rPr>
              <w:t>"Oder </w:t>
            </w:r>
            <w:proofErr w:type="spellStart"/>
            <w:r w:rsidRPr="00DF32BE">
              <w:rPr>
                <w:rFonts w:ascii="Consolas" w:hAnsi="Consolas" w:cs="Times New Roman"/>
                <w:color w:val="0451A5"/>
                <w:sz w:val="18"/>
                <w:szCs w:val="18"/>
                <w:shd w:val="clear" w:color="auto" w:fill="auto"/>
              </w:rPr>
              <w:t>deleted</w:t>
            </w:r>
            <w:proofErr w:type="spellEnd"/>
            <w:r w:rsidRPr="00DF32BE">
              <w:rPr>
                <w:rFonts w:ascii="Consolas" w:hAnsi="Consolas" w:cs="Times New Roman"/>
                <w:color w:val="0451A5"/>
                <w:sz w:val="18"/>
                <w:szCs w:val="18"/>
                <w:shd w:val="clear" w:color="auto" w:fill="auto"/>
              </w:rPr>
              <w:t> 105 "</w:t>
            </w:r>
          </w:p>
          <w:p w14:paraId="553DA1E9" w14:textId="447266C2" w:rsidR="00E960BF" w:rsidRPr="00DF32BE" w:rsidRDefault="00DF32BE" w:rsidP="00DF32BE">
            <w:pPr>
              <w:shd w:val="clear" w:color="auto" w:fill="FFFFFE"/>
              <w:spacing w:before="0" w:after="0" w:line="270" w:lineRule="atLeast"/>
              <w:jc w:val="left"/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</w:pPr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}</w:t>
            </w:r>
          </w:p>
        </w:tc>
      </w:tr>
    </w:tbl>
    <w:p w14:paraId="457DB820" w14:textId="5C73A57B" w:rsidR="00E960BF" w:rsidRPr="00DF32BE" w:rsidRDefault="00DF32BE" w:rsidP="00960507">
      <w:pPr>
        <w:pStyle w:val="onepoint-Titre2"/>
      </w:pPr>
      <w:bookmarkStart w:id="11" w:name="_Toc68261509"/>
      <w:r>
        <w:t>Supprimer</w:t>
      </w:r>
      <w:r w:rsidRPr="00DF32BE">
        <w:t xml:space="preserve"> </w:t>
      </w:r>
      <w:r>
        <w:t xml:space="preserve">toutes les </w:t>
      </w:r>
      <w:r w:rsidRPr="00DF32BE">
        <w:t>réservation</w:t>
      </w:r>
      <w:r>
        <w:t>s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8360"/>
      </w:tblGrid>
      <w:tr w:rsidR="00DF32BE" w14:paraId="5084CCDD" w14:textId="77777777" w:rsidTr="008820ED">
        <w:tc>
          <w:tcPr>
            <w:tcW w:w="1271" w:type="dxa"/>
          </w:tcPr>
          <w:p w14:paraId="7B44BD3F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Ressource</w:t>
            </w:r>
            <w:proofErr w:type="spellEnd"/>
          </w:p>
        </w:tc>
        <w:tc>
          <w:tcPr>
            <w:tcW w:w="8360" w:type="dxa"/>
          </w:tcPr>
          <w:p w14:paraId="171D0CE8" w14:textId="222C1835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</w:rPr>
              <w:t>FlightOrders</w:t>
            </w:r>
            <w:proofErr w:type="spellEnd"/>
          </w:p>
        </w:tc>
      </w:tr>
      <w:tr w:rsidR="00DF32BE" w14:paraId="1FAE1BBD" w14:textId="77777777" w:rsidTr="008820ED">
        <w:tc>
          <w:tcPr>
            <w:tcW w:w="1271" w:type="dxa"/>
          </w:tcPr>
          <w:p w14:paraId="11B4170D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Méthode</w:t>
            </w:r>
            <w:proofErr w:type="spellEnd"/>
          </w:p>
        </w:tc>
        <w:tc>
          <w:tcPr>
            <w:tcW w:w="8360" w:type="dxa"/>
          </w:tcPr>
          <w:p w14:paraId="44E4FC41" w14:textId="77777777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</w:tr>
      <w:tr w:rsidR="00DF32BE" w14:paraId="552E4821" w14:textId="77777777" w:rsidTr="008820ED">
        <w:tc>
          <w:tcPr>
            <w:tcW w:w="1271" w:type="dxa"/>
          </w:tcPr>
          <w:p w14:paraId="756AD821" w14:textId="77777777" w:rsidR="00DF32BE" w:rsidRDefault="00DF32BE" w:rsidP="008820E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Paramètre</w:t>
            </w:r>
            <w:proofErr w:type="spellEnd"/>
          </w:p>
        </w:tc>
        <w:tc>
          <w:tcPr>
            <w:tcW w:w="8360" w:type="dxa"/>
          </w:tcPr>
          <w:p w14:paraId="1EF26C37" w14:textId="77777777" w:rsidR="00DF32BE" w:rsidRPr="00E960BF" w:rsidRDefault="00DF32BE" w:rsidP="008820ED">
            <w:pPr>
              <w:spacing w:before="0" w:after="0"/>
              <w:rPr>
                <w:rFonts w:ascii="Courier New" w:hAnsi="Courier New" w:cs="Courier New"/>
                <w:color w:val="212121"/>
                <w:sz w:val="18"/>
                <w:szCs w:val="18"/>
                <w:shd w:val="clear" w:color="auto" w:fill="F2F2F2"/>
                <w:lang w:val="en-US"/>
              </w:rPr>
            </w:pPr>
          </w:p>
        </w:tc>
      </w:tr>
      <w:tr w:rsidR="00DF32BE" w14:paraId="597F6AE7" w14:textId="77777777" w:rsidTr="008820ED">
        <w:tc>
          <w:tcPr>
            <w:tcW w:w="1271" w:type="dxa"/>
          </w:tcPr>
          <w:p w14:paraId="6B920522" w14:textId="77777777" w:rsidR="00DF32BE" w:rsidRDefault="00DF32BE" w:rsidP="008820ED">
            <w:pPr>
              <w:rPr>
                <w:lang w:val="en-US"/>
              </w:rPr>
            </w:pPr>
            <w:r>
              <w:rPr>
                <w:lang w:val="en-US"/>
              </w:rPr>
              <w:t>Retour</w:t>
            </w:r>
          </w:p>
        </w:tc>
        <w:tc>
          <w:tcPr>
            <w:tcW w:w="8360" w:type="dxa"/>
          </w:tcPr>
          <w:p w14:paraId="581FDD73" w14:textId="147EA25E" w:rsidR="00DF32BE" w:rsidRPr="00DF32BE" w:rsidRDefault="00DF32BE" w:rsidP="008820ED">
            <w:pPr>
              <w:shd w:val="clear" w:color="auto" w:fill="FFFFFE"/>
              <w:spacing w:before="0" w:after="0" w:line="270" w:lineRule="atLeast"/>
              <w:jc w:val="left"/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</w:pPr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{"</w:t>
            </w:r>
            <w:proofErr w:type="spellStart"/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result</w:t>
            </w:r>
            <w:proofErr w:type="spellEnd"/>
            <w:r w:rsidRPr="00DF32BE">
              <w:rPr>
                <w:rFonts w:ascii="Consolas" w:hAnsi="Consolas" w:cs="Times New Roman"/>
                <w:sz w:val="18"/>
                <w:szCs w:val="18"/>
                <w:shd w:val="clear" w:color="auto" w:fill="auto"/>
              </w:rPr>
              <w:t>":"ok"}</w:t>
            </w:r>
          </w:p>
        </w:tc>
      </w:tr>
    </w:tbl>
    <w:p w14:paraId="7FB94C87" w14:textId="08350FDD" w:rsidR="00E960BF" w:rsidRDefault="00E960BF" w:rsidP="005C0EB0">
      <w:pPr>
        <w:rPr>
          <w:lang w:val="en-US"/>
        </w:rPr>
      </w:pPr>
    </w:p>
    <w:p w14:paraId="76AE52FF" w14:textId="77777777" w:rsidR="00DF32BE" w:rsidRPr="0068660E" w:rsidRDefault="00DF32BE" w:rsidP="005C0EB0">
      <w:pPr>
        <w:rPr>
          <w:lang w:val="en-US"/>
        </w:rPr>
      </w:pPr>
    </w:p>
    <w:sectPr w:rsidR="00DF32BE" w:rsidRPr="0068660E" w:rsidSect="0068660E">
      <w:type w:val="continuous"/>
      <w:pgSz w:w="11909" w:h="16834" w:code="9"/>
      <w:pgMar w:top="601" w:right="709" w:bottom="1418" w:left="1559" w:header="851" w:footer="79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1729F" w14:textId="77777777" w:rsidR="00ED0ABC" w:rsidRDefault="00ED0ABC" w:rsidP="005C0EB0">
      <w:r>
        <w:separator/>
      </w:r>
    </w:p>
  </w:endnote>
  <w:endnote w:type="continuationSeparator" w:id="0">
    <w:p w14:paraId="075AE98B" w14:textId="77777777" w:rsidR="00ED0ABC" w:rsidRDefault="00ED0ABC" w:rsidP="005C0EB0">
      <w:r>
        <w:continuationSeparator/>
      </w:r>
    </w:p>
  </w:endnote>
  <w:endnote w:type="continuationNotice" w:id="1">
    <w:p w14:paraId="2E1D6F1F" w14:textId="77777777" w:rsidR="00ED0ABC" w:rsidRDefault="00ED0ABC" w:rsidP="005C0E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 Black">
    <w:altName w:val="Calibri"/>
    <w:charset w:val="00"/>
    <w:family w:val="swiss"/>
    <w:pitch w:val="variable"/>
    <w:sig w:usb0="800000AF" w:usb1="50006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ato Light">
    <w:altName w:val="Calibri Light"/>
    <w:charset w:val="00"/>
    <w:family w:val="swiss"/>
    <w:pitch w:val="variable"/>
    <w:sig w:usb0="800000AF" w:usb1="5000604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70C0D" w14:textId="77777777" w:rsidR="00ED0ABC" w:rsidRDefault="00ED0ABC" w:rsidP="005C0EB0">
      <w:r>
        <w:separator/>
      </w:r>
    </w:p>
  </w:footnote>
  <w:footnote w:type="continuationSeparator" w:id="0">
    <w:p w14:paraId="24B04C91" w14:textId="77777777" w:rsidR="00ED0ABC" w:rsidRDefault="00ED0ABC" w:rsidP="005C0EB0">
      <w:r>
        <w:continuationSeparator/>
      </w:r>
    </w:p>
  </w:footnote>
  <w:footnote w:type="continuationNotice" w:id="1">
    <w:p w14:paraId="428C30FF" w14:textId="77777777" w:rsidR="00ED0ABC" w:rsidRDefault="00ED0ABC" w:rsidP="005C0EB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/>
      </w:rPr>
    </w:lvl>
  </w:abstractNum>
  <w:abstractNum w:abstractNumId="2" w15:restartNumberingAfterBreak="0">
    <w:nsid w:val="029D7B92"/>
    <w:multiLevelType w:val="hybridMultilevel"/>
    <w:tmpl w:val="C00E4F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A01B5"/>
    <w:multiLevelType w:val="hybridMultilevel"/>
    <w:tmpl w:val="4E5691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711BF"/>
    <w:multiLevelType w:val="multilevel"/>
    <w:tmpl w:val="AB7AF6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D7670C"/>
    <w:multiLevelType w:val="multilevel"/>
    <w:tmpl w:val="C0004AFA"/>
    <w:styleLink w:val="OnepointStratIT"/>
    <w:lvl w:ilvl="0">
      <w:start w:val="1"/>
      <w:numFmt w:val="decimal"/>
      <w:lvlText w:val="%1."/>
      <w:lvlJc w:val="left"/>
      <w:pPr>
        <w:ind w:left="757" w:hanging="360"/>
      </w:pPr>
      <w:rPr>
        <w:rFonts w:ascii="Lato Black" w:hAnsi="Lato Black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6"/>
        <w:u w:val="none" w:color="00206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361" w:hanging="90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58" w:hanging="102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2325" w:hanging="107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Zero"/>
      <w:lvlText w:val="%4-%5)"/>
      <w:lvlJc w:val="left"/>
      <w:pPr>
        <w:ind w:left="964" w:hanging="964"/>
      </w:pPr>
      <w:rPr>
        <w:rFonts w:ascii="Arial" w:hAnsi="Arial" w:hint="default"/>
        <w:b/>
        <w:i w:val="0"/>
        <w:color w:val="009EDC"/>
        <w:sz w:val="18"/>
      </w:rPr>
    </w:lvl>
    <w:lvl w:ilvl="5">
      <w:start w:val="1"/>
      <w:numFmt w:val="lowerLetter"/>
      <w:lvlText w:val="%6)"/>
      <w:lvlJc w:val="right"/>
      <w:pPr>
        <w:ind w:left="964" w:hanging="964"/>
      </w:pPr>
      <w:rPr>
        <w:rFonts w:ascii="Arial" w:hAnsi="Arial" w:hint="default"/>
        <w:b w:val="0"/>
        <w:i/>
        <w:color w:val="009EDC"/>
        <w:sz w:val="18"/>
        <w:u w:val="single"/>
      </w:rPr>
    </w:lvl>
    <w:lvl w:ilvl="6">
      <w:start w:val="1"/>
      <w:numFmt w:val="decimal"/>
      <w:lvlText w:val="%7."/>
      <w:lvlJc w:val="left"/>
      <w:pPr>
        <w:ind w:left="964" w:hanging="96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96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4" w:hanging="964"/>
      </w:pPr>
      <w:rPr>
        <w:rFonts w:hint="default"/>
      </w:rPr>
    </w:lvl>
  </w:abstractNum>
  <w:abstractNum w:abstractNumId="6" w15:restartNumberingAfterBreak="0">
    <w:nsid w:val="14506A9E"/>
    <w:multiLevelType w:val="hybridMultilevel"/>
    <w:tmpl w:val="05EA1D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636A2"/>
    <w:multiLevelType w:val="hybridMultilevel"/>
    <w:tmpl w:val="3280A4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A118B"/>
    <w:multiLevelType w:val="multilevel"/>
    <w:tmpl w:val="1BBA1668"/>
    <w:styleLink w:val="Sous-titreGOP"/>
    <w:lvl w:ilvl="0">
      <w:start w:val="1"/>
      <w:numFmt w:val="none"/>
      <w:lvlText w:val="&gt;&gt; "/>
      <w:lvlJc w:val="left"/>
      <w:pPr>
        <w:ind w:left="360" w:hanging="360"/>
      </w:pPr>
      <w:rPr>
        <w:rFonts w:hint="default"/>
        <w:color w:val="C0000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3A4059A"/>
    <w:multiLevelType w:val="hybridMultilevel"/>
    <w:tmpl w:val="3AA40D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42112"/>
    <w:multiLevelType w:val="hybridMultilevel"/>
    <w:tmpl w:val="A91874DC"/>
    <w:lvl w:ilvl="0" w:tplc="7F1AA3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14D7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5087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5644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5491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0E72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325E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AC25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AA5F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377485"/>
    <w:multiLevelType w:val="multilevel"/>
    <w:tmpl w:val="134459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92C3607"/>
    <w:multiLevelType w:val="multilevel"/>
    <w:tmpl w:val="23A285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08105F5"/>
    <w:multiLevelType w:val="hybridMultilevel"/>
    <w:tmpl w:val="EEBE73D0"/>
    <w:lvl w:ilvl="0" w:tplc="19E0215E">
      <w:start w:val="1"/>
      <w:numFmt w:val="bullet"/>
      <w:pStyle w:val="Titre1"/>
      <w:lvlText w:val=""/>
      <w:lvlJc w:val="left"/>
      <w:pPr>
        <w:ind w:left="720" w:hanging="360"/>
      </w:pPr>
      <w:rPr>
        <w:rFonts w:ascii="Wingdings" w:hAnsi="Wingdings" w:hint="default"/>
        <w:color w:val="EE3823"/>
        <w:sz w:val="40"/>
      </w:rPr>
    </w:lvl>
    <w:lvl w:ilvl="1" w:tplc="7B3409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D6CA3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EC8FA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CACD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02DD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6AEA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7EA5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B92FD4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604691"/>
    <w:multiLevelType w:val="hybridMultilevel"/>
    <w:tmpl w:val="C50C07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4E9"/>
    <w:multiLevelType w:val="hybridMultilevel"/>
    <w:tmpl w:val="E7FC4CCC"/>
    <w:lvl w:ilvl="0" w:tplc="A7BE9B5C">
      <w:start w:val="1"/>
      <w:numFmt w:val="bullet"/>
      <w:pStyle w:val="PUCE1"/>
      <w:lvlText w:val=""/>
      <w:lvlJc w:val="left"/>
      <w:pPr>
        <w:ind w:left="720" w:hanging="360"/>
      </w:pPr>
      <w:rPr>
        <w:rFonts w:ascii="Wingdings" w:hAnsi="Wingdings" w:hint="default"/>
        <w:color w:val="EE8B5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765A5"/>
    <w:multiLevelType w:val="multilevel"/>
    <w:tmpl w:val="B2027218"/>
    <w:lvl w:ilvl="0">
      <w:start w:val="1"/>
      <w:numFmt w:val="decimal"/>
      <w:pStyle w:val="onepoint-Titre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onepoint-Titre3"/>
      <w:lvlText w:val="%1.%2.%3"/>
      <w:lvlJc w:val="left"/>
      <w:pPr>
        <w:ind w:left="720" w:hanging="720"/>
      </w:pPr>
    </w:lvl>
    <w:lvl w:ilvl="3">
      <w:start w:val="1"/>
      <w:numFmt w:val="decimal"/>
      <w:pStyle w:val="onePoint-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7136BF6"/>
    <w:multiLevelType w:val="hybridMultilevel"/>
    <w:tmpl w:val="1CDC7E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E194F"/>
    <w:multiLevelType w:val="multilevel"/>
    <w:tmpl w:val="57B083E2"/>
    <w:styleLink w:val="Style3"/>
    <w:lvl w:ilvl="0">
      <w:start w:val="1"/>
      <w:numFmt w:val="none"/>
      <w:lvlText w:val="POINT CLE"/>
      <w:lvlJc w:val="left"/>
      <w:pPr>
        <w:ind w:left="1211" w:hanging="360"/>
      </w:pPr>
      <w:rPr>
        <w:rFonts w:ascii="Arial Black" w:hAnsi="Arial Black" w:hint="default"/>
        <w:b w:val="0"/>
        <w:i w:val="0"/>
        <w:caps/>
        <w:color w:val="404040" w:themeColor="text1" w:themeTint="BF"/>
        <w:spacing w:val="-20"/>
        <w:sz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497E30CE"/>
    <w:multiLevelType w:val="multilevel"/>
    <w:tmpl w:val="B7A23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E907AE"/>
    <w:multiLevelType w:val="multilevel"/>
    <w:tmpl w:val="8FE27D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F7165A"/>
    <w:multiLevelType w:val="hybridMultilevel"/>
    <w:tmpl w:val="AEF214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6E2154"/>
    <w:multiLevelType w:val="hybridMultilevel"/>
    <w:tmpl w:val="675CA0E2"/>
    <w:lvl w:ilvl="0" w:tplc="2C30B34E">
      <w:start w:val="1"/>
      <w:numFmt w:val="bullet"/>
      <w:pStyle w:val="1erretraitjustifi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  <w:color w:val="008080"/>
        <w:sz w:val="20"/>
      </w:rPr>
    </w:lvl>
    <w:lvl w:ilvl="1" w:tplc="040C0003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69"/>
        </w:tabs>
        <w:ind w:left="466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29"/>
        </w:tabs>
        <w:ind w:left="682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61373BF6"/>
    <w:multiLevelType w:val="multilevel"/>
    <w:tmpl w:val="2F58C222"/>
    <w:lvl w:ilvl="0">
      <w:start w:val="1"/>
      <w:numFmt w:val="bullet"/>
      <w:pStyle w:val="onepoint-listepuces"/>
      <w:lvlText w:val=""/>
      <w:lvlJc w:val="left"/>
      <w:pPr>
        <w:ind w:left="530" w:hanging="360"/>
      </w:pPr>
      <w:rPr>
        <w:rFonts w:ascii="Symbol" w:hAnsi="Symbol" w:hint="default"/>
        <w:color w:val="009BDC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5237D7"/>
    <w:multiLevelType w:val="multilevel"/>
    <w:tmpl w:val="1D967222"/>
    <w:lvl w:ilvl="0">
      <w:start w:val="1"/>
      <w:numFmt w:val="decimal"/>
      <w:pStyle w:val="Style1"/>
      <w:lvlText w:val="%1."/>
      <w:lvlJc w:val="left"/>
      <w:pPr>
        <w:ind w:left="1117" w:hanging="360"/>
      </w:pPr>
      <w:rPr>
        <w:rFonts w:ascii="Calibri" w:hAnsi="Calibri" w:hint="default"/>
        <w:b w:val="0"/>
        <w:i w:val="0"/>
        <w:sz w:val="36"/>
        <w:u w:color="002060"/>
      </w:rPr>
    </w:lvl>
    <w:lvl w:ilvl="1">
      <w:start w:val="1"/>
      <w:numFmt w:val="decimal"/>
      <w:pStyle w:val="onepoint-Titre2"/>
      <w:isLgl/>
      <w:lvlText w:val="%1.%2"/>
      <w:lvlJc w:val="left"/>
      <w:pPr>
        <w:ind w:left="147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9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5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7" w:hanging="2160"/>
      </w:pPr>
      <w:rPr>
        <w:rFonts w:hint="default"/>
      </w:rPr>
    </w:lvl>
  </w:abstractNum>
  <w:abstractNum w:abstractNumId="25" w15:restartNumberingAfterBreak="0">
    <w:nsid w:val="6E267463"/>
    <w:multiLevelType w:val="multilevel"/>
    <w:tmpl w:val="B0F2D9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BD7C32"/>
    <w:multiLevelType w:val="hybridMultilevel"/>
    <w:tmpl w:val="B902F578"/>
    <w:lvl w:ilvl="0" w:tplc="028ADA00">
      <w:start w:val="1"/>
      <w:numFmt w:val="bullet"/>
      <w:pStyle w:val="onepoint-listepuce1"/>
      <w:lvlText w:val=""/>
      <w:lvlJc w:val="left"/>
      <w:pPr>
        <w:ind w:left="984" w:hanging="360"/>
      </w:pPr>
      <w:rPr>
        <w:rFonts w:ascii="Wingdings" w:hAnsi="Wingdings" w:hint="default"/>
        <w:color w:val="5B5B5B" w:themeColor="accent1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6AC63AA"/>
    <w:multiLevelType w:val="hybridMultilevel"/>
    <w:tmpl w:val="E332A252"/>
    <w:lvl w:ilvl="0" w:tplc="BF300558">
      <w:start w:val="1"/>
      <w:numFmt w:val="bullet"/>
      <w:pStyle w:val="onePoint-listepuces2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A764972"/>
    <w:multiLevelType w:val="multilevel"/>
    <w:tmpl w:val="153610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B35749E"/>
    <w:multiLevelType w:val="multilevel"/>
    <w:tmpl w:val="B0F2D9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9A025F"/>
    <w:multiLevelType w:val="multilevel"/>
    <w:tmpl w:val="559000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E3E60C1"/>
    <w:multiLevelType w:val="multilevel"/>
    <w:tmpl w:val="3FFE72AA"/>
    <w:styleLink w:val="Style2"/>
    <w:lvl w:ilvl="0">
      <w:start w:val="1"/>
      <w:numFmt w:val="decimal"/>
      <w:lvlText w:val="%1."/>
      <w:lvlJc w:val="left"/>
      <w:pPr>
        <w:ind w:left="757" w:hanging="360"/>
      </w:pPr>
      <w:rPr>
        <w:rFonts w:ascii="Calibri" w:hAnsi="Calibri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6"/>
        <w:u w:val="none" w:color="002060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64" w:hanging="9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•%2•%3"/>
      <w:lvlJc w:val="left"/>
      <w:pPr>
        <w:ind w:left="964" w:hanging="9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Zero"/>
      <w:lvlText w:val="%4)"/>
      <w:lvlJc w:val="left"/>
      <w:pPr>
        <w:ind w:left="964" w:hanging="9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Zero"/>
      <w:lvlText w:val="%4-%5)"/>
      <w:lvlJc w:val="left"/>
      <w:pPr>
        <w:ind w:left="964" w:hanging="964"/>
      </w:pPr>
      <w:rPr>
        <w:rFonts w:ascii="Arial" w:hAnsi="Arial" w:hint="default"/>
        <w:b/>
        <w:i w:val="0"/>
        <w:color w:val="009EDC"/>
        <w:sz w:val="18"/>
      </w:rPr>
    </w:lvl>
    <w:lvl w:ilvl="5">
      <w:start w:val="1"/>
      <w:numFmt w:val="lowerLetter"/>
      <w:lvlText w:val="%6)"/>
      <w:lvlJc w:val="right"/>
      <w:pPr>
        <w:ind w:left="964" w:hanging="964"/>
      </w:pPr>
      <w:rPr>
        <w:rFonts w:ascii="Arial" w:hAnsi="Arial" w:hint="default"/>
        <w:b w:val="0"/>
        <w:i/>
        <w:color w:val="009EDC"/>
        <w:sz w:val="18"/>
        <w:u w:val="single"/>
      </w:rPr>
    </w:lvl>
    <w:lvl w:ilvl="6">
      <w:start w:val="1"/>
      <w:numFmt w:val="decimal"/>
      <w:lvlText w:val="%7."/>
      <w:lvlJc w:val="left"/>
      <w:pPr>
        <w:ind w:left="964" w:hanging="96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96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4" w:hanging="964"/>
      </w:pPr>
      <w:rPr>
        <w:rFonts w:hint="default"/>
      </w:rPr>
    </w:lvl>
  </w:abstractNum>
  <w:abstractNum w:abstractNumId="32" w15:restartNumberingAfterBreak="0">
    <w:nsid w:val="7F830E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23"/>
  </w:num>
  <w:num w:numId="5">
    <w:abstractNumId w:val="26"/>
  </w:num>
  <w:num w:numId="6">
    <w:abstractNumId w:val="24"/>
  </w:num>
  <w:num w:numId="7">
    <w:abstractNumId w:val="31"/>
  </w:num>
  <w:num w:numId="8">
    <w:abstractNumId w:val="5"/>
  </w:num>
  <w:num w:numId="9">
    <w:abstractNumId w:val="27"/>
  </w:num>
  <w:num w:numId="10">
    <w:abstractNumId w:val="21"/>
  </w:num>
  <w:num w:numId="11">
    <w:abstractNumId w:val="14"/>
  </w:num>
  <w:num w:numId="12">
    <w:abstractNumId w:val="22"/>
  </w:num>
  <w:num w:numId="13">
    <w:abstractNumId w:val="15"/>
  </w:num>
  <w:num w:numId="14">
    <w:abstractNumId w:val="10"/>
  </w:num>
  <w:num w:numId="15">
    <w:abstractNumId w:val="16"/>
  </w:num>
  <w:num w:numId="16">
    <w:abstractNumId w:val="16"/>
  </w:num>
  <w:num w:numId="17">
    <w:abstractNumId w:val="3"/>
  </w:num>
  <w:num w:numId="18">
    <w:abstractNumId w:val="16"/>
  </w:num>
  <w:num w:numId="19">
    <w:abstractNumId w:val="16"/>
  </w:num>
  <w:num w:numId="20">
    <w:abstractNumId w:val="2"/>
  </w:num>
  <w:num w:numId="21">
    <w:abstractNumId w:val="16"/>
  </w:num>
  <w:num w:numId="22">
    <w:abstractNumId w:val="6"/>
  </w:num>
  <w:num w:numId="23">
    <w:abstractNumId w:val="16"/>
  </w:num>
  <w:num w:numId="24">
    <w:abstractNumId w:val="7"/>
  </w:num>
  <w:num w:numId="25">
    <w:abstractNumId w:val="9"/>
  </w:num>
  <w:num w:numId="26">
    <w:abstractNumId w:val="17"/>
  </w:num>
  <w:num w:numId="27">
    <w:abstractNumId w:val="32"/>
  </w:num>
  <w:num w:numId="28">
    <w:abstractNumId w:val="24"/>
  </w:num>
  <w:num w:numId="29">
    <w:abstractNumId w:val="30"/>
  </w:num>
  <w:num w:numId="30">
    <w:abstractNumId w:val="25"/>
  </w:num>
  <w:num w:numId="31">
    <w:abstractNumId w:val="19"/>
  </w:num>
  <w:num w:numId="32">
    <w:abstractNumId w:val="29"/>
  </w:num>
  <w:num w:numId="33">
    <w:abstractNumId w:val="11"/>
  </w:num>
  <w:num w:numId="34">
    <w:abstractNumId w:val="12"/>
  </w:num>
  <w:num w:numId="35">
    <w:abstractNumId w:val="20"/>
  </w:num>
  <w:num w:numId="36">
    <w:abstractNumId w:val="28"/>
  </w:num>
  <w:num w:numId="37">
    <w:abstractNumId w:val="4"/>
  </w:num>
  <w:num w:numId="38">
    <w:abstractNumId w:val="2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  <w:num w:numId="45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stylePaneSortMethod w:val="0000"/>
  <w:doNotTrackFormatting/>
  <w:documentProtection w:enforcement="0"/>
  <w:autoFormatOverride/>
  <w:styleLockTheme/>
  <w:styleLockQFSet/>
  <w:defaultTabStop w:val="720"/>
  <w:hyphenationZone w:val="425"/>
  <w:doNotHyphenateCap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IPSpeechSession$" w:val="FALSE"/>
    <w:docVar w:name="IPSpeechSessionSaved$" w:val="FALSE"/>
  </w:docVars>
  <w:rsids>
    <w:rsidRoot w:val="00BA4355"/>
    <w:rsid w:val="00000196"/>
    <w:rsid w:val="00001366"/>
    <w:rsid w:val="00001A83"/>
    <w:rsid w:val="00002822"/>
    <w:rsid w:val="0000296F"/>
    <w:rsid w:val="000032E5"/>
    <w:rsid w:val="0000614D"/>
    <w:rsid w:val="00006B98"/>
    <w:rsid w:val="00006C66"/>
    <w:rsid w:val="0000721C"/>
    <w:rsid w:val="0000729A"/>
    <w:rsid w:val="00007EC7"/>
    <w:rsid w:val="000100F7"/>
    <w:rsid w:val="00010B95"/>
    <w:rsid w:val="00010BF7"/>
    <w:rsid w:val="00010EA6"/>
    <w:rsid w:val="00011233"/>
    <w:rsid w:val="00011E3A"/>
    <w:rsid w:val="000135B1"/>
    <w:rsid w:val="0001427B"/>
    <w:rsid w:val="00014F7A"/>
    <w:rsid w:val="00015EC8"/>
    <w:rsid w:val="000168DC"/>
    <w:rsid w:val="00020222"/>
    <w:rsid w:val="00020638"/>
    <w:rsid w:val="00023162"/>
    <w:rsid w:val="0002328B"/>
    <w:rsid w:val="000232EB"/>
    <w:rsid w:val="000233A5"/>
    <w:rsid w:val="000249AF"/>
    <w:rsid w:val="00025054"/>
    <w:rsid w:val="00025D35"/>
    <w:rsid w:val="00026164"/>
    <w:rsid w:val="000261E9"/>
    <w:rsid w:val="000263A0"/>
    <w:rsid w:val="000265DB"/>
    <w:rsid w:val="00027577"/>
    <w:rsid w:val="00027F31"/>
    <w:rsid w:val="00030AD5"/>
    <w:rsid w:val="00031370"/>
    <w:rsid w:val="000316C3"/>
    <w:rsid w:val="0003283E"/>
    <w:rsid w:val="00032B6B"/>
    <w:rsid w:val="00033115"/>
    <w:rsid w:val="0003327F"/>
    <w:rsid w:val="00033319"/>
    <w:rsid w:val="00033414"/>
    <w:rsid w:val="000335CF"/>
    <w:rsid w:val="00033B97"/>
    <w:rsid w:val="00034258"/>
    <w:rsid w:val="000344EA"/>
    <w:rsid w:val="00034948"/>
    <w:rsid w:val="00036CC0"/>
    <w:rsid w:val="00036F32"/>
    <w:rsid w:val="00037FDB"/>
    <w:rsid w:val="000407A0"/>
    <w:rsid w:val="000409B5"/>
    <w:rsid w:val="000410A6"/>
    <w:rsid w:val="000416F9"/>
    <w:rsid w:val="00041973"/>
    <w:rsid w:val="00044C2C"/>
    <w:rsid w:val="00045853"/>
    <w:rsid w:val="00046E3B"/>
    <w:rsid w:val="0004715C"/>
    <w:rsid w:val="00047EA6"/>
    <w:rsid w:val="00050E22"/>
    <w:rsid w:val="000529C0"/>
    <w:rsid w:val="0005304C"/>
    <w:rsid w:val="0005325B"/>
    <w:rsid w:val="0005373C"/>
    <w:rsid w:val="00054880"/>
    <w:rsid w:val="000555AB"/>
    <w:rsid w:val="0005648A"/>
    <w:rsid w:val="0006000E"/>
    <w:rsid w:val="00060190"/>
    <w:rsid w:val="000610BE"/>
    <w:rsid w:val="00061BBB"/>
    <w:rsid w:val="000625BC"/>
    <w:rsid w:val="000638FD"/>
    <w:rsid w:val="00063964"/>
    <w:rsid w:val="00064715"/>
    <w:rsid w:val="00064A0E"/>
    <w:rsid w:val="000662D3"/>
    <w:rsid w:val="000665E0"/>
    <w:rsid w:val="00066B72"/>
    <w:rsid w:val="00066F9C"/>
    <w:rsid w:val="000707F2"/>
    <w:rsid w:val="00070D87"/>
    <w:rsid w:val="00071371"/>
    <w:rsid w:val="00071AED"/>
    <w:rsid w:val="000727EB"/>
    <w:rsid w:val="00073167"/>
    <w:rsid w:val="00075075"/>
    <w:rsid w:val="00075F77"/>
    <w:rsid w:val="00076872"/>
    <w:rsid w:val="00077F88"/>
    <w:rsid w:val="000804BA"/>
    <w:rsid w:val="00080C4E"/>
    <w:rsid w:val="0008232E"/>
    <w:rsid w:val="000834C1"/>
    <w:rsid w:val="000839AD"/>
    <w:rsid w:val="000842BF"/>
    <w:rsid w:val="00084956"/>
    <w:rsid w:val="00084F27"/>
    <w:rsid w:val="00084FC8"/>
    <w:rsid w:val="000865F0"/>
    <w:rsid w:val="000868B4"/>
    <w:rsid w:val="000879E8"/>
    <w:rsid w:val="00087BFB"/>
    <w:rsid w:val="00090250"/>
    <w:rsid w:val="00090BFA"/>
    <w:rsid w:val="00090FBB"/>
    <w:rsid w:val="000929C4"/>
    <w:rsid w:val="0009372D"/>
    <w:rsid w:val="00093D98"/>
    <w:rsid w:val="00093EA4"/>
    <w:rsid w:val="00094033"/>
    <w:rsid w:val="0009453B"/>
    <w:rsid w:val="000958B5"/>
    <w:rsid w:val="00095D96"/>
    <w:rsid w:val="000969C0"/>
    <w:rsid w:val="00097E0A"/>
    <w:rsid w:val="000A0F42"/>
    <w:rsid w:val="000A1B28"/>
    <w:rsid w:val="000A27D3"/>
    <w:rsid w:val="000A27FA"/>
    <w:rsid w:val="000A4ACB"/>
    <w:rsid w:val="000A4E70"/>
    <w:rsid w:val="000A5602"/>
    <w:rsid w:val="000A590D"/>
    <w:rsid w:val="000A6605"/>
    <w:rsid w:val="000A7BFC"/>
    <w:rsid w:val="000B1109"/>
    <w:rsid w:val="000B2BFC"/>
    <w:rsid w:val="000B41C5"/>
    <w:rsid w:val="000B5178"/>
    <w:rsid w:val="000B6550"/>
    <w:rsid w:val="000B7BFA"/>
    <w:rsid w:val="000B7F37"/>
    <w:rsid w:val="000C1635"/>
    <w:rsid w:val="000C17EE"/>
    <w:rsid w:val="000C181F"/>
    <w:rsid w:val="000C1D53"/>
    <w:rsid w:val="000C2C66"/>
    <w:rsid w:val="000C2E70"/>
    <w:rsid w:val="000C444E"/>
    <w:rsid w:val="000C50D5"/>
    <w:rsid w:val="000C5DCF"/>
    <w:rsid w:val="000C60CF"/>
    <w:rsid w:val="000C6523"/>
    <w:rsid w:val="000C72E8"/>
    <w:rsid w:val="000C7DAB"/>
    <w:rsid w:val="000C7DC0"/>
    <w:rsid w:val="000C7F39"/>
    <w:rsid w:val="000D0BD6"/>
    <w:rsid w:val="000D1E20"/>
    <w:rsid w:val="000D1FA4"/>
    <w:rsid w:val="000D227C"/>
    <w:rsid w:val="000D2E93"/>
    <w:rsid w:val="000D3DE6"/>
    <w:rsid w:val="000D4913"/>
    <w:rsid w:val="000D55FB"/>
    <w:rsid w:val="000D5D22"/>
    <w:rsid w:val="000D6178"/>
    <w:rsid w:val="000D77C8"/>
    <w:rsid w:val="000E0188"/>
    <w:rsid w:val="000E08C1"/>
    <w:rsid w:val="000E1B70"/>
    <w:rsid w:val="000E1E9E"/>
    <w:rsid w:val="000E321F"/>
    <w:rsid w:val="000E327C"/>
    <w:rsid w:val="000E3861"/>
    <w:rsid w:val="000E4316"/>
    <w:rsid w:val="000F0431"/>
    <w:rsid w:val="000F0C98"/>
    <w:rsid w:val="000F16CF"/>
    <w:rsid w:val="000F1CCA"/>
    <w:rsid w:val="000F272A"/>
    <w:rsid w:val="000F2E92"/>
    <w:rsid w:val="000F3094"/>
    <w:rsid w:val="000F3120"/>
    <w:rsid w:val="000F46D9"/>
    <w:rsid w:val="000F47A3"/>
    <w:rsid w:val="000F55B7"/>
    <w:rsid w:val="000F7B1C"/>
    <w:rsid w:val="000F7DBC"/>
    <w:rsid w:val="000F7DD3"/>
    <w:rsid w:val="00100850"/>
    <w:rsid w:val="00101772"/>
    <w:rsid w:val="00102E70"/>
    <w:rsid w:val="00102FCB"/>
    <w:rsid w:val="001032A4"/>
    <w:rsid w:val="00104C23"/>
    <w:rsid w:val="00105840"/>
    <w:rsid w:val="00106A30"/>
    <w:rsid w:val="001074B9"/>
    <w:rsid w:val="0010797F"/>
    <w:rsid w:val="00107EFD"/>
    <w:rsid w:val="001107D7"/>
    <w:rsid w:val="0011148C"/>
    <w:rsid w:val="00113B83"/>
    <w:rsid w:val="00113C7B"/>
    <w:rsid w:val="00114370"/>
    <w:rsid w:val="001169EF"/>
    <w:rsid w:val="00117267"/>
    <w:rsid w:val="001179EF"/>
    <w:rsid w:val="001213A2"/>
    <w:rsid w:val="001214EB"/>
    <w:rsid w:val="001219EF"/>
    <w:rsid w:val="0012233A"/>
    <w:rsid w:val="0012395D"/>
    <w:rsid w:val="00123B25"/>
    <w:rsid w:val="001247D9"/>
    <w:rsid w:val="00124976"/>
    <w:rsid w:val="00124F18"/>
    <w:rsid w:val="00126D1C"/>
    <w:rsid w:val="00130321"/>
    <w:rsid w:val="00130FC7"/>
    <w:rsid w:val="00131537"/>
    <w:rsid w:val="00132208"/>
    <w:rsid w:val="0013274E"/>
    <w:rsid w:val="0013297B"/>
    <w:rsid w:val="00133189"/>
    <w:rsid w:val="001333F6"/>
    <w:rsid w:val="00133864"/>
    <w:rsid w:val="0013397D"/>
    <w:rsid w:val="00135361"/>
    <w:rsid w:val="001368B4"/>
    <w:rsid w:val="001406E0"/>
    <w:rsid w:val="00140F60"/>
    <w:rsid w:val="00143C7E"/>
    <w:rsid w:val="00144BAC"/>
    <w:rsid w:val="001461BA"/>
    <w:rsid w:val="001461BE"/>
    <w:rsid w:val="00146266"/>
    <w:rsid w:val="001470FA"/>
    <w:rsid w:val="00147461"/>
    <w:rsid w:val="00150B82"/>
    <w:rsid w:val="00151877"/>
    <w:rsid w:val="00152807"/>
    <w:rsid w:val="00153CA9"/>
    <w:rsid w:val="001543BC"/>
    <w:rsid w:val="001550F0"/>
    <w:rsid w:val="00155B3D"/>
    <w:rsid w:val="00156B8A"/>
    <w:rsid w:val="00156E8C"/>
    <w:rsid w:val="00157527"/>
    <w:rsid w:val="00162221"/>
    <w:rsid w:val="001633DE"/>
    <w:rsid w:val="00163785"/>
    <w:rsid w:val="00163E51"/>
    <w:rsid w:val="00164B95"/>
    <w:rsid w:val="00164C45"/>
    <w:rsid w:val="0016658E"/>
    <w:rsid w:val="00167680"/>
    <w:rsid w:val="00167F17"/>
    <w:rsid w:val="0017010F"/>
    <w:rsid w:val="0017031C"/>
    <w:rsid w:val="00170385"/>
    <w:rsid w:val="00170F0E"/>
    <w:rsid w:val="0017233F"/>
    <w:rsid w:val="001724AE"/>
    <w:rsid w:val="001732AE"/>
    <w:rsid w:val="0017333D"/>
    <w:rsid w:val="0017416B"/>
    <w:rsid w:val="001748A6"/>
    <w:rsid w:val="00175DCB"/>
    <w:rsid w:val="001770B8"/>
    <w:rsid w:val="00177658"/>
    <w:rsid w:val="00177F28"/>
    <w:rsid w:val="001809AF"/>
    <w:rsid w:val="00180A60"/>
    <w:rsid w:val="0018154D"/>
    <w:rsid w:val="0018213C"/>
    <w:rsid w:val="00183377"/>
    <w:rsid w:val="001843D0"/>
    <w:rsid w:val="00184DA7"/>
    <w:rsid w:val="001855FF"/>
    <w:rsid w:val="00186559"/>
    <w:rsid w:val="001866D3"/>
    <w:rsid w:val="001869C1"/>
    <w:rsid w:val="00186FC9"/>
    <w:rsid w:val="001877CF"/>
    <w:rsid w:val="00187CF3"/>
    <w:rsid w:val="0019030E"/>
    <w:rsid w:val="001904C1"/>
    <w:rsid w:val="001905B5"/>
    <w:rsid w:val="00190676"/>
    <w:rsid w:val="0019134A"/>
    <w:rsid w:val="001915BF"/>
    <w:rsid w:val="0019177E"/>
    <w:rsid w:val="001922D8"/>
    <w:rsid w:val="00193237"/>
    <w:rsid w:val="001934F9"/>
    <w:rsid w:val="001938E2"/>
    <w:rsid w:val="0019461A"/>
    <w:rsid w:val="00194DB2"/>
    <w:rsid w:val="001962E2"/>
    <w:rsid w:val="001962F6"/>
    <w:rsid w:val="0019631B"/>
    <w:rsid w:val="00196FB9"/>
    <w:rsid w:val="00197765"/>
    <w:rsid w:val="00197EC1"/>
    <w:rsid w:val="001A106E"/>
    <w:rsid w:val="001A1EFD"/>
    <w:rsid w:val="001A21A3"/>
    <w:rsid w:val="001A3C7A"/>
    <w:rsid w:val="001A419B"/>
    <w:rsid w:val="001A5DAB"/>
    <w:rsid w:val="001A72FD"/>
    <w:rsid w:val="001A7BE9"/>
    <w:rsid w:val="001B026F"/>
    <w:rsid w:val="001B0322"/>
    <w:rsid w:val="001B04C6"/>
    <w:rsid w:val="001B1343"/>
    <w:rsid w:val="001B2813"/>
    <w:rsid w:val="001B2E82"/>
    <w:rsid w:val="001B377F"/>
    <w:rsid w:val="001B378A"/>
    <w:rsid w:val="001B4ADA"/>
    <w:rsid w:val="001B4D51"/>
    <w:rsid w:val="001B617F"/>
    <w:rsid w:val="001B65C8"/>
    <w:rsid w:val="001B6A7F"/>
    <w:rsid w:val="001B70A5"/>
    <w:rsid w:val="001B7DA3"/>
    <w:rsid w:val="001C0696"/>
    <w:rsid w:val="001C1466"/>
    <w:rsid w:val="001C297B"/>
    <w:rsid w:val="001C3231"/>
    <w:rsid w:val="001C3DFB"/>
    <w:rsid w:val="001C4282"/>
    <w:rsid w:val="001C4474"/>
    <w:rsid w:val="001C552A"/>
    <w:rsid w:val="001C664A"/>
    <w:rsid w:val="001C6D00"/>
    <w:rsid w:val="001C717E"/>
    <w:rsid w:val="001D00A4"/>
    <w:rsid w:val="001D0161"/>
    <w:rsid w:val="001D0A79"/>
    <w:rsid w:val="001D165F"/>
    <w:rsid w:val="001D1D5F"/>
    <w:rsid w:val="001D353D"/>
    <w:rsid w:val="001D35B4"/>
    <w:rsid w:val="001D464A"/>
    <w:rsid w:val="001D46C8"/>
    <w:rsid w:val="001D4959"/>
    <w:rsid w:val="001D4B9F"/>
    <w:rsid w:val="001D5077"/>
    <w:rsid w:val="001D5C74"/>
    <w:rsid w:val="001D71C5"/>
    <w:rsid w:val="001D7DD5"/>
    <w:rsid w:val="001D7EC9"/>
    <w:rsid w:val="001E0243"/>
    <w:rsid w:val="001E105D"/>
    <w:rsid w:val="001E1F45"/>
    <w:rsid w:val="001E2C57"/>
    <w:rsid w:val="001E2E84"/>
    <w:rsid w:val="001E3DEA"/>
    <w:rsid w:val="001E4F19"/>
    <w:rsid w:val="001E5728"/>
    <w:rsid w:val="001E5E5C"/>
    <w:rsid w:val="001E6459"/>
    <w:rsid w:val="001E6C2B"/>
    <w:rsid w:val="001E719E"/>
    <w:rsid w:val="001E7E1F"/>
    <w:rsid w:val="001F0132"/>
    <w:rsid w:val="001F059E"/>
    <w:rsid w:val="001F0815"/>
    <w:rsid w:val="001F0955"/>
    <w:rsid w:val="001F1A3A"/>
    <w:rsid w:val="001F2B6E"/>
    <w:rsid w:val="001F5221"/>
    <w:rsid w:val="001F662C"/>
    <w:rsid w:val="002002B7"/>
    <w:rsid w:val="00201998"/>
    <w:rsid w:val="00202C93"/>
    <w:rsid w:val="0020427F"/>
    <w:rsid w:val="00204EE7"/>
    <w:rsid w:val="00204EF7"/>
    <w:rsid w:val="002052C8"/>
    <w:rsid w:val="00205E93"/>
    <w:rsid w:val="0020633D"/>
    <w:rsid w:val="00207315"/>
    <w:rsid w:val="00207AC8"/>
    <w:rsid w:val="00207B82"/>
    <w:rsid w:val="0021033B"/>
    <w:rsid w:val="00211BCC"/>
    <w:rsid w:val="00211D46"/>
    <w:rsid w:val="00212D03"/>
    <w:rsid w:val="0021306C"/>
    <w:rsid w:val="002130C4"/>
    <w:rsid w:val="002148E6"/>
    <w:rsid w:val="00215A3B"/>
    <w:rsid w:val="00215D39"/>
    <w:rsid w:val="002166CE"/>
    <w:rsid w:val="00217547"/>
    <w:rsid w:val="00220474"/>
    <w:rsid w:val="002205DB"/>
    <w:rsid w:val="00220B27"/>
    <w:rsid w:val="00220CBB"/>
    <w:rsid w:val="00221D25"/>
    <w:rsid w:val="002233EA"/>
    <w:rsid w:val="002245A6"/>
    <w:rsid w:val="00226492"/>
    <w:rsid w:val="00227E38"/>
    <w:rsid w:val="00230104"/>
    <w:rsid w:val="002307CE"/>
    <w:rsid w:val="002307DB"/>
    <w:rsid w:val="00231034"/>
    <w:rsid w:val="00231C02"/>
    <w:rsid w:val="0023200C"/>
    <w:rsid w:val="0023331A"/>
    <w:rsid w:val="00233A22"/>
    <w:rsid w:val="00234FB0"/>
    <w:rsid w:val="00235255"/>
    <w:rsid w:val="0023536F"/>
    <w:rsid w:val="00236345"/>
    <w:rsid w:val="00236891"/>
    <w:rsid w:val="00237144"/>
    <w:rsid w:val="002419C2"/>
    <w:rsid w:val="0024337A"/>
    <w:rsid w:val="002433D5"/>
    <w:rsid w:val="0024368A"/>
    <w:rsid w:val="00243CE5"/>
    <w:rsid w:val="00243D56"/>
    <w:rsid w:val="00243D7E"/>
    <w:rsid w:val="00244291"/>
    <w:rsid w:val="002443BC"/>
    <w:rsid w:val="00244650"/>
    <w:rsid w:val="0024563A"/>
    <w:rsid w:val="00246571"/>
    <w:rsid w:val="00246EF8"/>
    <w:rsid w:val="002506F1"/>
    <w:rsid w:val="00250E92"/>
    <w:rsid w:val="00252280"/>
    <w:rsid w:val="002523DA"/>
    <w:rsid w:val="00253222"/>
    <w:rsid w:val="002532B8"/>
    <w:rsid w:val="00253FAB"/>
    <w:rsid w:val="0025444A"/>
    <w:rsid w:val="00256FF4"/>
    <w:rsid w:val="0025761D"/>
    <w:rsid w:val="00257C25"/>
    <w:rsid w:val="00260341"/>
    <w:rsid w:val="0026069A"/>
    <w:rsid w:val="00260E63"/>
    <w:rsid w:val="00261E8F"/>
    <w:rsid w:val="002625EB"/>
    <w:rsid w:val="00263D30"/>
    <w:rsid w:val="00264410"/>
    <w:rsid w:val="0026484D"/>
    <w:rsid w:val="00264B9E"/>
    <w:rsid w:val="00265900"/>
    <w:rsid w:val="0026606E"/>
    <w:rsid w:val="002662B9"/>
    <w:rsid w:val="00266652"/>
    <w:rsid w:val="00266B57"/>
    <w:rsid w:val="00266F81"/>
    <w:rsid w:val="00270DA8"/>
    <w:rsid w:val="00271EEF"/>
    <w:rsid w:val="00272483"/>
    <w:rsid w:val="00273796"/>
    <w:rsid w:val="0027383C"/>
    <w:rsid w:val="00273AB4"/>
    <w:rsid w:val="00273BA0"/>
    <w:rsid w:val="00273DBC"/>
    <w:rsid w:val="002743DF"/>
    <w:rsid w:val="0027441C"/>
    <w:rsid w:val="002748F6"/>
    <w:rsid w:val="00274D19"/>
    <w:rsid w:val="00275B11"/>
    <w:rsid w:val="002763BF"/>
    <w:rsid w:val="0027659F"/>
    <w:rsid w:val="0027719F"/>
    <w:rsid w:val="00277244"/>
    <w:rsid w:val="00280DB6"/>
    <w:rsid w:val="00280FED"/>
    <w:rsid w:val="002813D6"/>
    <w:rsid w:val="0028192B"/>
    <w:rsid w:val="00283491"/>
    <w:rsid w:val="002834DA"/>
    <w:rsid w:val="00283B76"/>
    <w:rsid w:val="00284426"/>
    <w:rsid w:val="00284BCB"/>
    <w:rsid w:val="00285772"/>
    <w:rsid w:val="00286993"/>
    <w:rsid w:val="00287AA4"/>
    <w:rsid w:val="00287B62"/>
    <w:rsid w:val="00287F26"/>
    <w:rsid w:val="00291702"/>
    <w:rsid w:val="00291D56"/>
    <w:rsid w:val="00292270"/>
    <w:rsid w:val="002925AE"/>
    <w:rsid w:val="00292B08"/>
    <w:rsid w:val="00292F40"/>
    <w:rsid w:val="002933C7"/>
    <w:rsid w:val="002960E1"/>
    <w:rsid w:val="0029674D"/>
    <w:rsid w:val="00296FCE"/>
    <w:rsid w:val="00297312"/>
    <w:rsid w:val="0029733C"/>
    <w:rsid w:val="002973D7"/>
    <w:rsid w:val="00297857"/>
    <w:rsid w:val="00297ADD"/>
    <w:rsid w:val="002A0367"/>
    <w:rsid w:val="002A048A"/>
    <w:rsid w:val="002A083B"/>
    <w:rsid w:val="002A0BE5"/>
    <w:rsid w:val="002A16A6"/>
    <w:rsid w:val="002A26D3"/>
    <w:rsid w:val="002A3769"/>
    <w:rsid w:val="002A44A7"/>
    <w:rsid w:val="002A4B6E"/>
    <w:rsid w:val="002A4B9A"/>
    <w:rsid w:val="002A5F3D"/>
    <w:rsid w:val="002A5F40"/>
    <w:rsid w:val="002A6078"/>
    <w:rsid w:val="002A66F6"/>
    <w:rsid w:val="002A77C4"/>
    <w:rsid w:val="002B1413"/>
    <w:rsid w:val="002B2954"/>
    <w:rsid w:val="002B3752"/>
    <w:rsid w:val="002B46B9"/>
    <w:rsid w:val="002B4F3C"/>
    <w:rsid w:val="002B52A2"/>
    <w:rsid w:val="002B6226"/>
    <w:rsid w:val="002B64C9"/>
    <w:rsid w:val="002B66E1"/>
    <w:rsid w:val="002B67DC"/>
    <w:rsid w:val="002B6B1A"/>
    <w:rsid w:val="002C16F9"/>
    <w:rsid w:val="002C344B"/>
    <w:rsid w:val="002C3FE7"/>
    <w:rsid w:val="002C4520"/>
    <w:rsid w:val="002D0E9D"/>
    <w:rsid w:val="002D1847"/>
    <w:rsid w:val="002D1C83"/>
    <w:rsid w:val="002D33DD"/>
    <w:rsid w:val="002D566F"/>
    <w:rsid w:val="002D6D7F"/>
    <w:rsid w:val="002D72F9"/>
    <w:rsid w:val="002E0405"/>
    <w:rsid w:val="002E0E2B"/>
    <w:rsid w:val="002E1E19"/>
    <w:rsid w:val="002E2D3A"/>
    <w:rsid w:val="002E694C"/>
    <w:rsid w:val="002E6F0B"/>
    <w:rsid w:val="002F26A2"/>
    <w:rsid w:val="002F2CAE"/>
    <w:rsid w:val="002F3CE6"/>
    <w:rsid w:val="002F3F92"/>
    <w:rsid w:val="002F4611"/>
    <w:rsid w:val="002F4FD5"/>
    <w:rsid w:val="002F51B1"/>
    <w:rsid w:val="002F607F"/>
    <w:rsid w:val="002F64F3"/>
    <w:rsid w:val="002F6FDD"/>
    <w:rsid w:val="003002B6"/>
    <w:rsid w:val="00300440"/>
    <w:rsid w:val="00303014"/>
    <w:rsid w:val="00303C5C"/>
    <w:rsid w:val="003041B8"/>
    <w:rsid w:val="00305058"/>
    <w:rsid w:val="0030694E"/>
    <w:rsid w:val="00306E72"/>
    <w:rsid w:val="00306E90"/>
    <w:rsid w:val="0030779A"/>
    <w:rsid w:val="00311329"/>
    <w:rsid w:val="00312983"/>
    <w:rsid w:val="00312E80"/>
    <w:rsid w:val="00314D33"/>
    <w:rsid w:val="00315218"/>
    <w:rsid w:val="00315BA9"/>
    <w:rsid w:val="00315F05"/>
    <w:rsid w:val="003166F4"/>
    <w:rsid w:val="00317DC5"/>
    <w:rsid w:val="003237DA"/>
    <w:rsid w:val="00323D11"/>
    <w:rsid w:val="00324588"/>
    <w:rsid w:val="003258FD"/>
    <w:rsid w:val="00325D83"/>
    <w:rsid w:val="00326133"/>
    <w:rsid w:val="00327DD7"/>
    <w:rsid w:val="00330658"/>
    <w:rsid w:val="00331C01"/>
    <w:rsid w:val="0033327C"/>
    <w:rsid w:val="0033342E"/>
    <w:rsid w:val="00333A27"/>
    <w:rsid w:val="00333F4E"/>
    <w:rsid w:val="00334128"/>
    <w:rsid w:val="00336ED7"/>
    <w:rsid w:val="00337457"/>
    <w:rsid w:val="003374A1"/>
    <w:rsid w:val="00340220"/>
    <w:rsid w:val="003402AC"/>
    <w:rsid w:val="003405A0"/>
    <w:rsid w:val="003428C4"/>
    <w:rsid w:val="00342EE4"/>
    <w:rsid w:val="003451A1"/>
    <w:rsid w:val="00345F32"/>
    <w:rsid w:val="00351A65"/>
    <w:rsid w:val="00351CE8"/>
    <w:rsid w:val="0035221D"/>
    <w:rsid w:val="00352B3E"/>
    <w:rsid w:val="003530E7"/>
    <w:rsid w:val="00353E29"/>
    <w:rsid w:val="00355A16"/>
    <w:rsid w:val="00355DE1"/>
    <w:rsid w:val="0035687E"/>
    <w:rsid w:val="00356A86"/>
    <w:rsid w:val="00356DC5"/>
    <w:rsid w:val="00357019"/>
    <w:rsid w:val="00357296"/>
    <w:rsid w:val="00357843"/>
    <w:rsid w:val="003612FC"/>
    <w:rsid w:val="00361DF8"/>
    <w:rsid w:val="003628FE"/>
    <w:rsid w:val="00366051"/>
    <w:rsid w:val="003711AA"/>
    <w:rsid w:val="00371A6A"/>
    <w:rsid w:val="00372A28"/>
    <w:rsid w:val="00372D32"/>
    <w:rsid w:val="003737E0"/>
    <w:rsid w:val="00373C9F"/>
    <w:rsid w:val="00373ECD"/>
    <w:rsid w:val="00374E10"/>
    <w:rsid w:val="00374E2F"/>
    <w:rsid w:val="00374FED"/>
    <w:rsid w:val="00377C00"/>
    <w:rsid w:val="00380793"/>
    <w:rsid w:val="00380876"/>
    <w:rsid w:val="003813DD"/>
    <w:rsid w:val="00381912"/>
    <w:rsid w:val="00381D55"/>
    <w:rsid w:val="003837B1"/>
    <w:rsid w:val="00383F4C"/>
    <w:rsid w:val="00383F59"/>
    <w:rsid w:val="00384487"/>
    <w:rsid w:val="003847C5"/>
    <w:rsid w:val="003857F0"/>
    <w:rsid w:val="00385D6A"/>
    <w:rsid w:val="00386093"/>
    <w:rsid w:val="00390287"/>
    <w:rsid w:val="00390E3D"/>
    <w:rsid w:val="003923CA"/>
    <w:rsid w:val="0039355A"/>
    <w:rsid w:val="0039421C"/>
    <w:rsid w:val="00394BE1"/>
    <w:rsid w:val="00395198"/>
    <w:rsid w:val="00396CB0"/>
    <w:rsid w:val="00397A5E"/>
    <w:rsid w:val="00397AF5"/>
    <w:rsid w:val="003A108F"/>
    <w:rsid w:val="003A2146"/>
    <w:rsid w:val="003A2CB3"/>
    <w:rsid w:val="003A3279"/>
    <w:rsid w:val="003A468C"/>
    <w:rsid w:val="003A6B14"/>
    <w:rsid w:val="003A79A5"/>
    <w:rsid w:val="003B060C"/>
    <w:rsid w:val="003B09FB"/>
    <w:rsid w:val="003B0DA3"/>
    <w:rsid w:val="003B3784"/>
    <w:rsid w:val="003B378C"/>
    <w:rsid w:val="003B399D"/>
    <w:rsid w:val="003B4706"/>
    <w:rsid w:val="003B4D4C"/>
    <w:rsid w:val="003B56D8"/>
    <w:rsid w:val="003B5EB4"/>
    <w:rsid w:val="003B6396"/>
    <w:rsid w:val="003C06C3"/>
    <w:rsid w:val="003C0C54"/>
    <w:rsid w:val="003C22F8"/>
    <w:rsid w:val="003C2734"/>
    <w:rsid w:val="003C2A4B"/>
    <w:rsid w:val="003C2F15"/>
    <w:rsid w:val="003C34A3"/>
    <w:rsid w:val="003C35ED"/>
    <w:rsid w:val="003C3779"/>
    <w:rsid w:val="003C3B94"/>
    <w:rsid w:val="003C3D59"/>
    <w:rsid w:val="003C5235"/>
    <w:rsid w:val="003C58ED"/>
    <w:rsid w:val="003C596B"/>
    <w:rsid w:val="003C6891"/>
    <w:rsid w:val="003D01EC"/>
    <w:rsid w:val="003D193A"/>
    <w:rsid w:val="003D1A5E"/>
    <w:rsid w:val="003D1F27"/>
    <w:rsid w:val="003D27AB"/>
    <w:rsid w:val="003D3803"/>
    <w:rsid w:val="003D5A86"/>
    <w:rsid w:val="003D5B8C"/>
    <w:rsid w:val="003D5DB4"/>
    <w:rsid w:val="003D5ED5"/>
    <w:rsid w:val="003D72F5"/>
    <w:rsid w:val="003D7DF7"/>
    <w:rsid w:val="003E1339"/>
    <w:rsid w:val="003E28A6"/>
    <w:rsid w:val="003E2BE5"/>
    <w:rsid w:val="003E3210"/>
    <w:rsid w:val="003E35A3"/>
    <w:rsid w:val="003E39CC"/>
    <w:rsid w:val="003E3D4F"/>
    <w:rsid w:val="003E46C8"/>
    <w:rsid w:val="003E6B5E"/>
    <w:rsid w:val="003E721B"/>
    <w:rsid w:val="003E7FAF"/>
    <w:rsid w:val="003F0020"/>
    <w:rsid w:val="003F0B35"/>
    <w:rsid w:val="003F0EA0"/>
    <w:rsid w:val="003F40A7"/>
    <w:rsid w:val="003F5195"/>
    <w:rsid w:val="003F6A73"/>
    <w:rsid w:val="003F78D4"/>
    <w:rsid w:val="003F794D"/>
    <w:rsid w:val="00400CB8"/>
    <w:rsid w:val="004025EB"/>
    <w:rsid w:val="00402733"/>
    <w:rsid w:val="004043DD"/>
    <w:rsid w:val="004047D9"/>
    <w:rsid w:val="00405BFA"/>
    <w:rsid w:val="004067EB"/>
    <w:rsid w:val="00410B0A"/>
    <w:rsid w:val="00411672"/>
    <w:rsid w:val="00412414"/>
    <w:rsid w:val="00412CFE"/>
    <w:rsid w:val="00413631"/>
    <w:rsid w:val="00413663"/>
    <w:rsid w:val="004137B2"/>
    <w:rsid w:val="00413816"/>
    <w:rsid w:val="00416A21"/>
    <w:rsid w:val="00417561"/>
    <w:rsid w:val="004175F7"/>
    <w:rsid w:val="00421FA8"/>
    <w:rsid w:val="004230E0"/>
    <w:rsid w:val="004236D1"/>
    <w:rsid w:val="00423777"/>
    <w:rsid w:val="00423B9A"/>
    <w:rsid w:val="00424095"/>
    <w:rsid w:val="004242E0"/>
    <w:rsid w:val="004248EE"/>
    <w:rsid w:val="00424D74"/>
    <w:rsid w:val="0042519D"/>
    <w:rsid w:val="004253AF"/>
    <w:rsid w:val="00425961"/>
    <w:rsid w:val="004262C8"/>
    <w:rsid w:val="004267F4"/>
    <w:rsid w:val="00427169"/>
    <w:rsid w:val="004271D1"/>
    <w:rsid w:val="00427733"/>
    <w:rsid w:val="0042784F"/>
    <w:rsid w:val="00427CCF"/>
    <w:rsid w:val="00430352"/>
    <w:rsid w:val="0043060A"/>
    <w:rsid w:val="00431B56"/>
    <w:rsid w:val="00431E5A"/>
    <w:rsid w:val="00433BA6"/>
    <w:rsid w:val="00434763"/>
    <w:rsid w:val="00435008"/>
    <w:rsid w:val="00436C8E"/>
    <w:rsid w:val="0044074D"/>
    <w:rsid w:val="00440A8E"/>
    <w:rsid w:val="004410B4"/>
    <w:rsid w:val="00441DA4"/>
    <w:rsid w:val="0044579A"/>
    <w:rsid w:val="00445E79"/>
    <w:rsid w:val="0044687A"/>
    <w:rsid w:val="00451678"/>
    <w:rsid w:val="00451FBF"/>
    <w:rsid w:val="00452D5E"/>
    <w:rsid w:val="00453F0C"/>
    <w:rsid w:val="004557C8"/>
    <w:rsid w:val="00455BB7"/>
    <w:rsid w:val="00456A5C"/>
    <w:rsid w:val="00456FAD"/>
    <w:rsid w:val="00465027"/>
    <w:rsid w:val="004651EA"/>
    <w:rsid w:val="00465669"/>
    <w:rsid w:val="00465D81"/>
    <w:rsid w:val="00466EB8"/>
    <w:rsid w:val="00466F36"/>
    <w:rsid w:val="00467187"/>
    <w:rsid w:val="00467660"/>
    <w:rsid w:val="00470A24"/>
    <w:rsid w:val="00470C44"/>
    <w:rsid w:val="00470CD9"/>
    <w:rsid w:val="004712E0"/>
    <w:rsid w:val="0047140D"/>
    <w:rsid w:val="00473766"/>
    <w:rsid w:val="00474E83"/>
    <w:rsid w:val="004761B2"/>
    <w:rsid w:val="00476835"/>
    <w:rsid w:val="00477816"/>
    <w:rsid w:val="00477A1B"/>
    <w:rsid w:val="004805BB"/>
    <w:rsid w:val="004828E6"/>
    <w:rsid w:val="004832A1"/>
    <w:rsid w:val="004835A7"/>
    <w:rsid w:val="004837D1"/>
    <w:rsid w:val="00483E81"/>
    <w:rsid w:val="00484595"/>
    <w:rsid w:val="00484AC6"/>
    <w:rsid w:val="00485BD6"/>
    <w:rsid w:val="00487339"/>
    <w:rsid w:val="00487A53"/>
    <w:rsid w:val="00487FA2"/>
    <w:rsid w:val="00491004"/>
    <w:rsid w:val="00491F35"/>
    <w:rsid w:val="004937CA"/>
    <w:rsid w:val="00495387"/>
    <w:rsid w:val="0049666F"/>
    <w:rsid w:val="004967F8"/>
    <w:rsid w:val="00496A75"/>
    <w:rsid w:val="004A0499"/>
    <w:rsid w:val="004A1443"/>
    <w:rsid w:val="004A1A29"/>
    <w:rsid w:val="004A1E35"/>
    <w:rsid w:val="004A2A87"/>
    <w:rsid w:val="004A3FB6"/>
    <w:rsid w:val="004A508B"/>
    <w:rsid w:val="004A7042"/>
    <w:rsid w:val="004B0DBC"/>
    <w:rsid w:val="004B0FA1"/>
    <w:rsid w:val="004B39A2"/>
    <w:rsid w:val="004B44CE"/>
    <w:rsid w:val="004B54A6"/>
    <w:rsid w:val="004B6338"/>
    <w:rsid w:val="004B743F"/>
    <w:rsid w:val="004B7A6C"/>
    <w:rsid w:val="004C0279"/>
    <w:rsid w:val="004C1145"/>
    <w:rsid w:val="004C13A6"/>
    <w:rsid w:val="004C1586"/>
    <w:rsid w:val="004C1C11"/>
    <w:rsid w:val="004C2497"/>
    <w:rsid w:val="004C25F9"/>
    <w:rsid w:val="004C3A98"/>
    <w:rsid w:val="004C3AB0"/>
    <w:rsid w:val="004C3D5A"/>
    <w:rsid w:val="004C45CE"/>
    <w:rsid w:val="004C48FF"/>
    <w:rsid w:val="004C5055"/>
    <w:rsid w:val="004C53CA"/>
    <w:rsid w:val="004C69B8"/>
    <w:rsid w:val="004C6A12"/>
    <w:rsid w:val="004C78FC"/>
    <w:rsid w:val="004C7EC6"/>
    <w:rsid w:val="004D0BC3"/>
    <w:rsid w:val="004D0D6B"/>
    <w:rsid w:val="004D1579"/>
    <w:rsid w:val="004D20DE"/>
    <w:rsid w:val="004D2F01"/>
    <w:rsid w:val="004D3267"/>
    <w:rsid w:val="004D3B8A"/>
    <w:rsid w:val="004D3C66"/>
    <w:rsid w:val="004D4C10"/>
    <w:rsid w:val="004D585A"/>
    <w:rsid w:val="004D59A1"/>
    <w:rsid w:val="004D5CD0"/>
    <w:rsid w:val="004D5DE8"/>
    <w:rsid w:val="004D5F7B"/>
    <w:rsid w:val="004D60E3"/>
    <w:rsid w:val="004D6793"/>
    <w:rsid w:val="004D6BBD"/>
    <w:rsid w:val="004D7C21"/>
    <w:rsid w:val="004D7C93"/>
    <w:rsid w:val="004D7DEF"/>
    <w:rsid w:val="004E024B"/>
    <w:rsid w:val="004E0D96"/>
    <w:rsid w:val="004E2442"/>
    <w:rsid w:val="004E638E"/>
    <w:rsid w:val="004E65D3"/>
    <w:rsid w:val="004E68DA"/>
    <w:rsid w:val="004E714E"/>
    <w:rsid w:val="004F0115"/>
    <w:rsid w:val="004F1733"/>
    <w:rsid w:val="004F23B4"/>
    <w:rsid w:val="004F3B51"/>
    <w:rsid w:val="004F434D"/>
    <w:rsid w:val="004F4B78"/>
    <w:rsid w:val="004F51FD"/>
    <w:rsid w:val="004F6100"/>
    <w:rsid w:val="004F6CF4"/>
    <w:rsid w:val="00500191"/>
    <w:rsid w:val="005020E7"/>
    <w:rsid w:val="0050390F"/>
    <w:rsid w:val="00503BDD"/>
    <w:rsid w:val="00503FB8"/>
    <w:rsid w:val="0050419E"/>
    <w:rsid w:val="0050458A"/>
    <w:rsid w:val="00504F57"/>
    <w:rsid w:val="00504FB7"/>
    <w:rsid w:val="0050501D"/>
    <w:rsid w:val="00505BA0"/>
    <w:rsid w:val="00506806"/>
    <w:rsid w:val="005071F5"/>
    <w:rsid w:val="00507274"/>
    <w:rsid w:val="00510FC8"/>
    <w:rsid w:val="00511585"/>
    <w:rsid w:val="0051279C"/>
    <w:rsid w:val="00512F18"/>
    <w:rsid w:val="00513B01"/>
    <w:rsid w:val="00514155"/>
    <w:rsid w:val="00514880"/>
    <w:rsid w:val="005156BC"/>
    <w:rsid w:val="00515825"/>
    <w:rsid w:val="00517133"/>
    <w:rsid w:val="00517624"/>
    <w:rsid w:val="00521451"/>
    <w:rsid w:val="00521B16"/>
    <w:rsid w:val="00524CB0"/>
    <w:rsid w:val="00525914"/>
    <w:rsid w:val="00527535"/>
    <w:rsid w:val="0053042A"/>
    <w:rsid w:val="00531246"/>
    <w:rsid w:val="005313E1"/>
    <w:rsid w:val="00532CEC"/>
    <w:rsid w:val="00533222"/>
    <w:rsid w:val="00533ABD"/>
    <w:rsid w:val="00533FB5"/>
    <w:rsid w:val="00535FBE"/>
    <w:rsid w:val="00536037"/>
    <w:rsid w:val="00536151"/>
    <w:rsid w:val="00536A6B"/>
    <w:rsid w:val="00537DEA"/>
    <w:rsid w:val="00537E0C"/>
    <w:rsid w:val="00540A45"/>
    <w:rsid w:val="00541511"/>
    <w:rsid w:val="00542160"/>
    <w:rsid w:val="00542BEB"/>
    <w:rsid w:val="005431E0"/>
    <w:rsid w:val="00543200"/>
    <w:rsid w:val="0054398A"/>
    <w:rsid w:val="005454A2"/>
    <w:rsid w:val="00545B19"/>
    <w:rsid w:val="00545E43"/>
    <w:rsid w:val="0054665D"/>
    <w:rsid w:val="00547BDA"/>
    <w:rsid w:val="0055096D"/>
    <w:rsid w:val="00551140"/>
    <w:rsid w:val="00551F3F"/>
    <w:rsid w:val="00552A3F"/>
    <w:rsid w:val="00552E6A"/>
    <w:rsid w:val="005557CF"/>
    <w:rsid w:val="00555E98"/>
    <w:rsid w:val="0055666C"/>
    <w:rsid w:val="00556730"/>
    <w:rsid w:val="0055753A"/>
    <w:rsid w:val="00561167"/>
    <w:rsid w:val="00561679"/>
    <w:rsid w:val="00561902"/>
    <w:rsid w:val="005620CE"/>
    <w:rsid w:val="00562233"/>
    <w:rsid w:val="0056228E"/>
    <w:rsid w:val="00564B98"/>
    <w:rsid w:val="00564D01"/>
    <w:rsid w:val="00564DC6"/>
    <w:rsid w:val="005654DB"/>
    <w:rsid w:val="00565FF2"/>
    <w:rsid w:val="00567483"/>
    <w:rsid w:val="00567927"/>
    <w:rsid w:val="00567D90"/>
    <w:rsid w:val="005704DB"/>
    <w:rsid w:val="00572C43"/>
    <w:rsid w:val="00574442"/>
    <w:rsid w:val="005749D2"/>
    <w:rsid w:val="005749DE"/>
    <w:rsid w:val="005752C2"/>
    <w:rsid w:val="00575A5A"/>
    <w:rsid w:val="00575B35"/>
    <w:rsid w:val="00575CDB"/>
    <w:rsid w:val="00576BD4"/>
    <w:rsid w:val="00576F61"/>
    <w:rsid w:val="00577889"/>
    <w:rsid w:val="005804CD"/>
    <w:rsid w:val="00580B99"/>
    <w:rsid w:val="00580EBD"/>
    <w:rsid w:val="0058121D"/>
    <w:rsid w:val="005812B6"/>
    <w:rsid w:val="0058341B"/>
    <w:rsid w:val="00583AA5"/>
    <w:rsid w:val="00585D32"/>
    <w:rsid w:val="005865BC"/>
    <w:rsid w:val="005867B1"/>
    <w:rsid w:val="0058695A"/>
    <w:rsid w:val="00586F00"/>
    <w:rsid w:val="00590643"/>
    <w:rsid w:val="00592183"/>
    <w:rsid w:val="00594F81"/>
    <w:rsid w:val="00595226"/>
    <w:rsid w:val="005955F8"/>
    <w:rsid w:val="00595A58"/>
    <w:rsid w:val="00596270"/>
    <w:rsid w:val="005968CA"/>
    <w:rsid w:val="00597AF0"/>
    <w:rsid w:val="005A0497"/>
    <w:rsid w:val="005A126B"/>
    <w:rsid w:val="005A1324"/>
    <w:rsid w:val="005A3BC8"/>
    <w:rsid w:val="005A62B0"/>
    <w:rsid w:val="005A784F"/>
    <w:rsid w:val="005B0A2A"/>
    <w:rsid w:val="005B0B18"/>
    <w:rsid w:val="005B1CA5"/>
    <w:rsid w:val="005B3CFB"/>
    <w:rsid w:val="005B445C"/>
    <w:rsid w:val="005B60C7"/>
    <w:rsid w:val="005C0A47"/>
    <w:rsid w:val="005C0EB0"/>
    <w:rsid w:val="005C1684"/>
    <w:rsid w:val="005C17BC"/>
    <w:rsid w:val="005C32AB"/>
    <w:rsid w:val="005C35DA"/>
    <w:rsid w:val="005C3870"/>
    <w:rsid w:val="005C46DF"/>
    <w:rsid w:val="005C4C88"/>
    <w:rsid w:val="005C690D"/>
    <w:rsid w:val="005C7E51"/>
    <w:rsid w:val="005D1835"/>
    <w:rsid w:val="005D202C"/>
    <w:rsid w:val="005D2485"/>
    <w:rsid w:val="005D2B88"/>
    <w:rsid w:val="005D31D9"/>
    <w:rsid w:val="005D3A7A"/>
    <w:rsid w:val="005D4F02"/>
    <w:rsid w:val="005D5261"/>
    <w:rsid w:val="005D57F5"/>
    <w:rsid w:val="005D607F"/>
    <w:rsid w:val="005D69C5"/>
    <w:rsid w:val="005D7BD4"/>
    <w:rsid w:val="005E014C"/>
    <w:rsid w:val="005E0399"/>
    <w:rsid w:val="005E0BDC"/>
    <w:rsid w:val="005E15B5"/>
    <w:rsid w:val="005E192A"/>
    <w:rsid w:val="005E1949"/>
    <w:rsid w:val="005E1C1C"/>
    <w:rsid w:val="005E26DC"/>
    <w:rsid w:val="005E319C"/>
    <w:rsid w:val="005E32BA"/>
    <w:rsid w:val="005E3484"/>
    <w:rsid w:val="005E3683"/>
    <w:rsid w:val="005E396F"/>
    <w:rsid w:val="005E3D0F"/>
    <w:rsid w:val="005E42D9"/>
    <w:rsid w:val="005E4718"/>
    <w:rsid w:val="005E522B"/>
    <w:rsid w:val="005E6244"/>
    <w:rsid w:val="005E7818"/>
    <w:rsid w:val="005F0B01"/>
    <w:rsid w:val="005F30A4"/>
    <w:rsid w:val="005F3650"/>
    <w:rsid w:val="005F3AD5"/>
    <w:rsid w:val="005F47AC"/>
    <w:rsid w:val="005F4E93"/>
    <w:rsid w:val="005F5AF5"/>
    <w:rsid w:val="005F5B01"/>
    <w:rsid w:val="005F6CE0"/>
    <w:rsid w:val="005F6DC5"/>
    <w:rsid w:val="005F6DCE"/>
    <w:rsid w:val="005F6F50"/>
    <w:rsid w:val="005F75CC"/>
    <w:rsid w:val="005F769A"/>
    <w:rsid w:val="00600EC4"/>
    <w:rsid w:val="00601BBE"/>
    <w:rsid w:val="00602168"/>
    <w:rsid w:val="00602AA7"/>
    <w:rsid w:val="00602D66"/>
    <w:rsid w:val="00602E30"/>
    <w:rsid w:val="00603BD7"/>
    <w:rsid w:val="00603E2A"/>
    <w:rsid w:val="006047E5"/>
    <w:rsid w:val="00606221"/>
    <w:rsid w:val="006123F9"/>
    <w:rsid w:val="006125D8"/>
    <w:rsid w:val="006139B6"/>
    <w:rsid w:val="00613F46"/>
    <w:rsid w:val="00614E47"/>
    <w:rsid w:val="006168A5"/>
    <w:rsid w:val="00616E26"/>
    <w:rsid w:val="006172BA"/>
    <w:rsid w:val="00617860"/>
    <w:rsid w:val="0062182A"/>
    <w:rsid w:val="006219FA"/>
    <w:rsid w:val="00621DFC"/>
    <w:rsid w:val="00622025"/>
    <w:rsid w:val="006223C0"/>
    <w:rsid w:val="00622C78"/>
    <w:rsid w:val="00623F0D"/>
    <w:rsid w:val="00624ADA"/>
    <w:rsid w:val="00624DD9"/>
    <w:rsid w:val="00624E70"/>
    <w:rsid w:val="0062619A"/>
    <w:rsid w:val="00627881"/>
    <w:rsid w:val="00630D83"/>
    <w:rsid w:val="0063100E"/>
    <w:rsid w:val="00631CDF"/>
    <w:rsid w:val="00632AF0"/>
    <w:rsid w:val="0063381C"/>
    <w:rsid w:val="00633AD2"/>
    <w:rsid w:val="00634260"/>
    <w:rsid w:val="00634DD9"/>
    <w:rsid w:val="00634E50"/>
    <w:rsid w:val="00635375"/>
    <w:rsid w:val="006356D3"/>
    <w:rsid w:val="006362CD"/>
    <w:rsid w:val="0063732D"/>
    <w:rsid w:val="00637871"/>
    <w:rsid w:val="00637E42"/>
    <w:rsid w:val="006407C5"/>
    <w:rsid w:val="006407D1"/>
    <w:rsid w:val="00640806"/>
    <w:rsid w:val="006417C4"/>
    <w:rsid w:val="00642292"/>
    <w:rsid w:val="006439F0"/>
    <w:rsid w:val="006460CA"/>
    <w:rsid w:val="00646B42"/>
    <w:rsid w:val="00650510"/>
    <w:rsid w:val="006510A2"/>
    <w:rsid w:val="00651793"/>
    <w:rsid w:val="006520F2"/>
    <w:rsid w:val="00652652"/>
    <w:rsid w:val="006530E7"/>
    <w:rsid w:val="00653B74"/>
    <w:rsid w:val="00655A19"/>
    <w:rsid w:val="00657EC0"/>
    <w:rsid w:val="00661703"/>
    <w:rsid w:val="00662199"/>
    <w:rsid w:val="006622CC"/>
    <w:rsid w:val="0066240D"/>
    <w:rsid w:val="00664D43"/>
    <w:rsid w:val="00665E6D"/>
    <w:rsid w:val="006668F6"/>
    <w:rsid w:val="00666C11"/>
    <w:rsid w:val="00666D89"/>
    <w:rsid w:val="006675F7"/>
    <w:rsid w:val="00667775"/>
    <w:rsid w:val="006709C7"/>
    <w:rsid w:val="00671C7D"/>
    <w:rsid w:val="0067272A"/>
    <w:rsid w:val="00672971"/>
    <w:rsid w:val="00672CE5"/>
    <w:rsid w:val="00672F36"/>
    <w:rsid w:val="006734E8"/>
    <w:rsid w:val="006735AB"/>
    <w:rsid w:val="00673860"/>
    <w:rsid w:val="00673D79"/>
    <w:rsid w:val="00673FCB"/>
    <w:rsid w:val="006747A0"/>
    <w:rsid w:val="00675347"/>
    <w:rsid w:val="006759E8"/>
    <w:rsid w:val="006761C2"/>
    <w:rsid w:val="00676454"/>
    <w:rsid w:val="00677E23"/>
    <w:rsid w:val="0068021F"/>
    <w:rsid w:val="00680EFE"/>
    <w:rsid w:val="00680FA0"/>
    <w:rsid w:val="00681A7A"/>
    <w:rsid w:val="00682C55"/>
    <w:rsid w:val="006831A1"/>
    <w:rsid w:val="00683D42"/>
    <w:rsid w:val="00684323"/>
    <w:rsid w:val="00685EC9"/>
    <w:rsid w:val="0068630B"/>
    <w:rsid w:val="0068660E"/>
    <w:rsid w:val="00686A22"/>
    <w:rsid w:val="00686E1B"/>
    <w:rsid w:val="00687167"/>
    <w:rsid w:val="006903CE"/>
    <w:rsid w:val="006903D1"/>
    <w:rsid w:val="00692323"/>
    <w:rsid w:val="00692945"/>
    <w:rsid w:val="00692ADA"/>
    <w:rsid w:val="006935BE"/>
    <w:rsid w:val="006945F1"/>
    <w:rsid w:val="00694ACF"/>
    <w:rsid w:val="00696608"/>
    <w:rsid w:val="00696B38"/>
    <w:rsid w:val="00696F1A"/>
    <w:rsid w:val="00697076"/>
    <w:rsid w:val="006975A4"/>
    <w:rsid w:val="00697806"/>
    <w:rsid w:val="006A106D"/>
    <w:rsid w:val="006A1390"/>
    <w:rsid w:val="006A2871"/>
    <w:rsid w:val="006A28FC"/>
    <w:rsid w:val="006A3342"/>
    <w:rsid w:val="006A458A"/>
    <w:rsid w:val="006A5D49"/>
    <w:rsid w:val="006B02D8"/>
    <w:rsid w:val="006B0A93"/>
    <w:rsid w:val="006B0C92"/>
    <w:rsid w:val="006B126B"/>
    <w:rsid w:val="006B17DC"/>
    <w:rsid w:val="006B1861"/>
    <w:rsid w:val="006B2947"/>
    <w:rsid w:val="006B2DB7"/>
    <w:rsid w:val="006B40D5"/>
    <w:rsid w:val="006B4ACE"/>
    <w:rsid w:val="006B4D0E"/>
    <w:rsid w:val="006B591D"/>
    <w:rsid w:val="006B5BF1"/>
    <w:rsid w:val="006B5F77"/>
    <w:rsid w:val="006B63BC"/>
    <w:rsid w:val="006B71B3"/>
    <w:rsid w:val="006B77CE"/>
    <w:rsid w:val="006C10E5"/>
    <w:rsid w:val="006C12D7"/>
    <w:rsid w:val="006C1F4A"/>
    <w:rsid w:val="006C3279"/>
    <w:rsid w:val="006C37E2"/>
    <w:rsid w:val="006C3A3F"/>
    <w:rsid w:val="006C3BDC"/>
    <w:rsid w:val="006C4722"/>
    <w:rsid w:val="006C4A77"/>
    <w:rsid w:val="006C4BFC"/>
    <w:rsid w:val="006C5914"/>
    <w:rsid w:val="006C5EDF"/>
    <w:rsid w:val="006C6253"/>
    <w:rsid w:val="006C6C6E"/>
    <w:rsid w:val="006C75B2"/>
    <w:rsid w:val="006D14C3"/>
    <w:rsid w:val="006D3393"/>
    <w:rsid w:val="006D3B02"/>
    <w:rsid w:val="006D3C75"/>
    <w:rsid w:val="006D4161"/>
    <w:rsid w:val="006D442C"/>
    <w:rsid w:val="006D5CBD"/>
    <w:rsid w:val="006D5DF6"/>
    <w:rsid w:val="006D61A3"/>
    <w:rsid w:val="006D61E5"/>
    <w:rsid w:val="006D709A"/>
    <w:rsid w:val="006D7707"/>
    <w:rsid w:val="006E0467"/>
    <w:rsid w:val="006E09B0"/>
    <w:rsid w:val="006E0DD1"/>
    <w:rsid w:val="006E17DC"/>
    <w:rsid w:val="006E1840"/>
    <w:rsid w:val="006E280E"/>
    <w:rsid w:val="006E2963"/>
    <w:rsid w:val="006E2ED6"/>
    <w:rsid w:val="006E3726"/>
    <w:rsid w:val="006E3A7B"/>
    <w:rsid w:val="006E3D27"/>
    <w:rsid w:val="006E4A06"/>
    <w:rsid w:val="006E5B48"/>
    <w:rsid w:val="006E5C44"/>
    <w:rsid w:val="006E62E0"/>
    <w:rsid w:val="006E72F4"/>
    <w:rsid w:val="006F00C3"/>
    <w:rsid w:val="006F04BC"/>
    <w:rsid w:val="006F0CD9"/>
    <w:rsid w:val="006F0F25"/>
    <w:rsid w:val="006F131C"/>
    <w:rsid w:val="006F1F20"/>
    <w:rsid w:val="006F2A16"/>
    <w:rsid w:val="006F33C0"/>
    <w:rsid w:val="006F3717"/>
    <w:rsid w:val="006F3A14"/>
    <w:rsid w:val="006F3DE7"/>
    <w:rsid w:val="006F505B"/>
    <w:rsid w:val="006F53FD"/>
    <w:rsid w:val="006F579B"/>
    <w:rsid w:val="006F5894"/>
    <w:rsid w:val="006F6293"/>
    <w:rsid w:val="007001C0"/>
    <w:rsid w:val="00700724"/>
    <w:rsid w:val="00700A91"/>
    <w:rsid w:val="00700E0F"/>
    <w:rsid w:val="00701990"/>
    <w:rsid w:val="007028EC"/>
    <w:rsid w:val="0070333E"/>
    <w:rsid w:val="007034BB"/>
    <w:rsid w:val="00703740"/>
    <w:rsid w:val="0070409C"/>
    <w:rsid w:val="00704118"/>
    <w:rsid w:val="007042F9"/>
    <w:rsid w:val="00706274"/>
    <w:rsid w:val="00706277"/>
    <w:rsid w:val="00710153"/>
    <w:rsid w:val="00711246"/>
    <w:rsid w:val="00711969"/>
    <w:rsid w:val="0071230E"/>
    <w:rsid w:val="00712823"/>
    <w:rsid w:val="00715A47"/>
    <w:rsid w:val="00716658"/>
    <w:rsid w:val="007169B0"/>
    <w:rsid w:val="00717A92"/>
    <w:rsid w:val="00717E8E"/>
    <w:rsid w:val="0072030B"/>
    <w:rsid w:val="0072151F"/>
    <w:rsid w:val="007218E7"/>
    <w:rsid w:val="00721C22"/>
    <w:rsid w:val="0072333F"/>
    <w:rsid w:val="00723BD5"/>
    <w:rsid w:val="00723CD7"/>
    <w:rsid w:val="007247F4"/>
    <w:rsid w:val="00725A90"/>
    <w:rsid w:val="00725C48"/>
    <w:rsid w:val="00730B27"/>
    <w:rsid w:val="00730D2F"/>
    <w:rsid w:val="0073130C"/>
    <w:rsid w:val="00731319"/>
    <w:rsid w:val="00732303"/>
    <w:rsid w:val="007327E4"/>
    <w:rsid w:val="00732FA6"/>
    <w:rsid w:val="00733023"/>
    <w:rsid w:val="00734DE0"/>
    <w:rsid w:val="00735762"/>
    <w:rsid w:val="0073577E"/>
    <w:rsid w:val="00735A3C"/>
    <w:rsid w:val="007377D5"/>
    <w:rsid w:val="00737BAF"/>
    <w:rsid w:val="0074027D"/>
    <w:rsid w:val="00740CBA"/>
    <w:rsid w:val="007439FD"/>
    <w:rsid w:val="00744492"/>
    <w:rsid w:val="007451BA"/>
    <w:rsid w:val="0074524D"/>
    <w:rsid w:val="007452AD"/>
    <w:rsid w:val="00745C92"/>
    <w:rsid w:val="00746AD3"/>
    <w:rsid w:val="0075079F"/>
    <w:rsid w:val="00750B78"/>
    <w:rsid w:val="00750EC9"/>
    <w:rsid w:val="007532AC"/>
    <w:rsid w:val="00753556"/>
    <w:rsid w:val="007536C0"/>
    <w:rsid w:val="00753C17"/>
    <w:rsid w:val="00753EB7"/>
    <w:rsid w:val="00754588"/>
    <w:rsid w:val="0075623A"/>
    <w:rsid w:val="007568A2"/>
    <w:rsid w:val="0076083B"/>
    <w:rsid w:val="00761C37"/>
    <w:rsid w:val="00762643"/>
    <w:rsid w:val="00762964"/>
    <w:rsid w:val="0076400C"/>
    <w:rsid w:val="0076426F"/>
    <w:rsid w:val="0076427E"/>
    <w:rsid w:val="00764D20"/>
    <w:rsid w:val="00765116"/>
    <w:rsid w:val="00765355"/>
    <w:rsid w:val="0076634F"/>
    <w:rsid w:val="00766556"/>
    <w:rsid w:val="00766795"/>
    <w:rsid w:val="00770FFE"/>
    <w:rsid w:val="0077113A"/>
    <w:rsid w:val="0077118C"/>
    <w:rsid w:val="007737EB"/>
    <w:rsid w:val="007749D7"/>
    <w:rsid w:val="007753DE"/>
    <w:rsid w:val="00775610"/>
    <w:rsid w:val="0077689D"/>
    <w:rsid w:val="00780A90"/>
    <w:rsid w:val="00782B9B"/>
    <w:rsid w:val="00783490"/>
    <w:rsid w:val="00783F24"/>
    <w:rsid w:val="007840E3"/>
    <w:rsid w:val="007840F3"/>
    <w:rsid w:val="00784CB1"/>
    <w:rsid w:val="00787519"/>
    <w:rsid w:val="00787EA3"/>
    <w:rsid w:val="007901EB"/>
    <w:rsid w:val="00790C97"/>
    <w:rsid w:val="0079111B"/>
    <w:rsid w:val="00793017"/>
    <w:rsid w:val="00794B3D"/>
    <w:rsid w:val="007976E8"/>
    <w:rsid w:val="00797EDF"/>
    <w:rsid w:val="00797FA4"/>
    <w:rsid w:val="007A02EC"/>
    <w:rsid w:val="007A15DE"/>
    <w:rsid w:val="007A16C0"/>
    <w:rsid w:val="007A1EE1"/>
    <w:rsid w:val="007A22BB"/>
    <w:rsid w:val="007A2C70"/>
    <w:rsid w:val="007A3D0D"/>
    <w:rsid w:val="007A4E85"/>
    <w:rsid w:val="007A4FE9"/>
    <w:rsid w:val="007A570B"/>
    <w:rsid w:val="007A5766"/>
    <w:rsid w:val="007A5985"/>
    <w:rsid w:val="007A6BEA"/>
    <w:rsid w:val="007B2310"/>
    <w:rsid w:val="007B3635"/>
    <w:rsid w:val="007B39E9"/>
    <w:rsid w:val="007B3F16"/>
    <w:rsid w:val="007B54B2"/>
    <w:rsid w:val="007B5F76"/>
    <w:rsid w:val="007B62ED"/>
    <w:rsid w:val="007C000B"/>
    <w:rsid w:val="007C0B2C"/>
    <w:rsid w:val="007C0F29"/>
    <w:rsid w:val="007C15CE"/>
    <w:rsid w:val="007C28A2"/>
    <w:rsid w:val="007C307B"/>
    <w:rsid w:val="007C30FF"/>
    <w:rsid w:val="007C3C4D"/>
    <w:rsid w:val="007C42F0"/>
    <w:rsid w:val="007C4AC0"/>
    <w:rsid w:val="007C58FF"/>
    <w:rsid w:val="007C6B59"/>
    <w:rsid w:val="007C6CCB"/>
    <w:rsid w:val="007C6DAE"/>
    <w:rsid w:val="007C7DB1"/>
    <w:rsid w:val="007C7EEE"/>
    <w:rsid w:val="007D04E7"/>
    <w:rsid w:val="007D0E5E"/>
    <w:rsid w:val="007D241E"/>
    <w:rsid w:val="007D3AC9"/>
    <w:rsid w:val="007D3BA1"/>
    <w:rsid w:val="007D432C"/>
    <w:rsid w:val="007D4AA0"/>
    <w:rsid w:val="007D6E92"/>
    <w:rsid w:val="007D77D5"/>
    <w:rsid w:val="007E0552"/>
    <w:rsid w:val="007E05DC"/>
    <w:rsid w:val="007E0733"/>
    <w:rsid w:val="007E1D99"/>
    <w:rsid w:val="007E2127"/>
    <w:rsid w:val="007E22D9"/>
    <w:rsid w:val="007E381B"/>
    <w:rsid w:val="007E426C"/>
    <w:rsid w:val="007E5232"/>
    <w:rsid w:val="007E60CA"/>
    <w:rsid w:val="007E62B7"/>
    <w:rsid w:val="007E6747"/>
    <w:rsid w:val="007E67B1"/>
    <w:rsid w:val="007E737D"/>
    <w:rsid w:val="007E7697"/>
    <w:rsid w:val="007F0608"/>
    <w:rsid w:val="007F11D5"/>
    <w:rsid w:val="007F251D"/>
    <w:rsid w:val="007F29A6"/>
    <w:rsid w:val="007F2B2C"/>
    <w:rsid w:val="007F396E"/>
    <w:rsid w:val="007F5B36"/>
    <w:rsid w:val="007F6C6C"/>
    <w:rsid w:val="007F7519"/>
    <w:rsid w:val="007F79F8"/>
    <w:rsid w:val="00802111"/>
    <w:rsid w:val="0080387C"/>
    <w:rsid w:val="00804021"/>
    <w:rsid w:val="008042B7"/>
    <w:rsid w:val="0080546B"/>
    <w:rsid w:val="008058EA"/>
    <w:rsid w:val="00805B4C"/>
    <w:rsid w:val="00805DA7"/>
    <w:rsid w:val="00806F72"/>
    <w:rsid w:val="008072D8"/>
    <w:rsid w:val="00807977"/>
    <w:rsid w:val="00807E13"/>
    <w:rsid w:val="00807F9B"/>
    <w:rsid w:val="00810153"/>
    <w:rsid w:val="00810495"/>
    <w:rsid w:val="008110CE"/>
    <w:rsid w:val="00812234"/>
    <w:rsid w:val="008122E4"/>
    <w:rsid w:val="00813867"/>
    <w:rsid w:val="008139BE"/>
    <w:rsid w:val="00813E6D"/>
    <w:rsid w:val="00814A72"/>
    <w:rsid w:val="00815037"/>
    <w:rsid w:val="008153D1"/>
    <w:rsid w:val="0081633F"/>
    <w:rsid w:val="00816877"/>
    <w:rsid w:val="00817003"/>
    <w:rsid w:val="008200EE"/>
    <w:rsid w:val="0082077D"/>
    <w:rsid w:val="00820989"/>
    <w:rsid w:val="00820A11"/>
    <w:rsid w:val="00821DFC"/>
    <w:rsid w:val="00821E7A"/>
    <w:rsid w:val="008228CF"/>
    <w:rsid w:val="00822A1D"/>
    <w:rsid w:val="00823576"/>
    <w:rsid w:val="00824619"/>
    <w:rsid w:val="00824929"/>
    <w:rsid w:val="00825BC7"/>
    <w:rsid w:val="00827A68"/>
    <w:rsid w:val="00827E93"/>
    <w:rsid w:val="00831198"/>
    <w:rsid w:val="00833DD1"/>
    <w:rsid w:val="008352A6"/>
    <w:rsid w:val="008352B6"/>
    <w:rsid w:val="0083620F"/>
    <w:rsid w:val="0083652A"/>
    <w:rsid w:val="008370F5"/>
    <w:rsid w:val="008379FD"/>
    <w:rsid w:val="008402D8"/>
    <w:rsid w:val="008403DA"/>
    <w:rsid w:val="00840581"/>
    <w:rsid w:val="0084241A"/>
    <w:rsid w:val="00842536"/>
    <w:rsid w:val="00842610"/>
    <w:rsid w:val="00842BEB"/>
    <w:rsid w:val="0084400B"/>
    <w:rsid w:val="008440B6"/>
    <w:rsid w:val="00845862"/>
    <w:rsid w:val="00846F3B"/>
    <w:rsid w:val="00847DED"/>
    <w:rsid w:val="0085005B"/>
    <w:rsid w:val="00850C04"/>
    <w:rsid w:val="00850E8F"/>
    <w:rsid w:val="008526DB"/>
    <w:rsid w:val="00852C6F"/>
    <w:rsid w:val="00852C7A"/>
    <w:rsid w:val="00853152"/>
    <w:rsid w:val="00853AD7"/>
    <w:rsid w:val="00854815"/>
    <w:rsid w:val="0085583F"/>
    <w:rsid w:val="00856B58"/>
    <w:rsid w:val="008577BF"/>
    <w:rsid w:val="00857CBF"/>
    <w:rsid w:val="00861B75"/>
    <w:rsid w:val="00861B90"/>
    <w:rsid w:val="00861E1B"/>
    <w:rsid w:val="00861E21"/>
    <w:rsid w:val="0086256F"/>
    <w:rsid w:val="00863540"/>
    <w:rsid w:val="00864DB7"/>
    <w:rsid w:val="00864EBB"/>
    <w:rsid w:val="00865125"/>
    <w:rsid w:val="00865A6E"/>
    <w:rsid w:val="00865CC7"/>
    <w:rsid w:val="008669F3"/>
    <w:rsid w:val="00867837"/>
    <w:rsid w:val="00867DE3"/>
    <w:rsid w:val="0087080A"/>
    <w:rsid w:val="00870DF8"/>
    <w:rsid w:val="0087176C"/>
    <w:rsid w:val="00872087"/>
    <w:rsid w:val="00872816"/>
    <w:rsid w:val="008729E3"/>
    <w:rsid w:val="00874525"/>
    <w:rsid w:val="00874DAB"/>
    <w:rsid w:val="0087584C"/>
    <w:rsid w:val="00875D8B"/>
    <w:rsid w:val="00876181"/>
    <w:rsid w:val="00876DD2"/>
    <w:rsid w:val="00877495"/>
    <w:rsid w:val="00877B0D"/>
    <w:rsid w:val="00877C23"/>
    <w:rsid w:val="00880848"/>
    <w:rsid w:val="00880D0A"/>
    <w:rsid w:val="00881A3C"/>
    <w:rsid w:val="00882D92"/>
    <w:rsid w:val="00883061"/>
    <w:rsid w:val="00886707"/>
    <w:rsid w:val="00887162"/>
    <w:rsid w:val="008875DA"/>
    <w:rsid w:val="00887A10"/>
    <w:rsid w:val="00890254"/>
    <w:rsid w:val="008914D9"/>
    <w:rsid w:val="00891846"/>
    <w:rsid w:val="00892129"/>
    <w:rsid w:val="0089235E"/>
    <w:rsid w:val="0089272B"/>
    <w:rsid w:val="00894006"/>
    <w:rsid w:val="008940CB"/>
    <w:rsid w:val="00895514"/>
    <w:rsid w:val="00895EAB"/>
    <w:rsid w:val="00896ECB"/>
    <w:rsid w:val="00897F80"/>
    <w:rsid w:val="008A0791"/>
    <w:rsid w:val="008A1581"/>
    <w:rsid w:val="008A268D"/>
    <w:rsid w:val="008A30CF"/>
    <w:rsid w:val="008A3770"/>
    <w:rsid w:val="008A3DD1"/>
    <w:rsid w:val="008A486D"/>
    <w:rsid w:val="008A5FD1"/>
    <w:rsid w:val="008A7C1D"/>
    <w:rsid w:val="008B02DB"/>
    <w:rsid w:val="008B2283"/>
    <w:rsid w:val="008B3D4B"/>
    <w:rsid w:val="008B4366"/>
    <w:rsid w:val="008B51F5"/>
    <w:rsid w:val="008B66E2"/>
    <w:rsid w:val="008B7999"/>
    <w:rsid w:val="008C0893"/>
    <w:rsid w:val="008C16E2"/>
    <w:rsid w:val="008C259C"/>
    <w:rsid w:val="008C2BE3"/>
    <w:rsid w:val="008C3739"/>
    <w:rsid w:val="008C3830"/>
    <w:rsid w:val="008C3EEF"/>
    <w:rsid w:val="008C4C6C"/>
    <w:rsid w:val="008C4D04"/>
    <w:rsid w:val="008C5CA6"/>
    <w:rsid w:val="008C5F98"/>
    <w:rsid w:val="008D0829"/>
    <w:rsid w:val="008D2B10"/>
    <w:rsid w:val="008D33A3"/>
    <w:rsid w:val="008D5186"/>
    <w:rsid w:val="008D5C14"/>
    <w:rsid w:val="008D5EC7"/>
    <w:rsid w:val="008D6A64"/>
    <w:rsid w:val="008D7726"/>
    <w:rsid w:val="008E005C"/>
    <w:rsid w:val="008E060D"/>
    <w:rsid w:val="008E13B6"/>
    <w:rsid w:val="008E1854"/>
    <w:rsid w:val="008E1F41"/>
    <w:rsid w:val="008E25F0"/>
    <w:rsid w:val="008E292B"/>
    <w:rsid w:val="008E4219"/>
    <w:rsid w:val="008E4EE9"/>
    <w:rsid w:val="008E5749"/>
    <w:rsid w:val="008E5FB2"/>
    <w:rsid w:val="008E6330"/>
    <w:rsid w:val="008E6DA7"/>
    <w:rsid w:val="008E7182"/>
    <w:rsid w:val="008E7E03"/>
    <w:rsid w:val="008F06AA"/>
    <w:rsid w:val="008F072F"/>
    <w:rsid w:val="008F1844"/>
    <w:rsid w:val="008F2132"/>
    <w:rsid w:val="008F397E"/>
    <w:rsid w:val="008F3D45"/>
    <w:rsid w:val="008F46DA"/>
    <w:rsid w:val="008F5279"/>
    <w:rsid w:val="008F533C"/>
    <w:rsid w:val="008F57EA"/>
    <w:rsid w:val="008F5843"/>
    <w:rsid w:val="008F637E"/>
    <w:rsid w:val="008F6685"/>
    <w:rsid w:val="009000BD"/>
    <w:rsid w:val="009005FD"/>
    <w:rsid w:val="00903BD0"/>
    <w:rsid w:val="00904693"/>
    <w:rsid w:val="009052EA"/>
    <w:rsid w:val="0090780A"/>
    <w:rsid w:val="0091039B"/>
    <w:rsid w:val="0091292C"/>
    <w:rsid w:val="00913732"/>
    <w:rsid w:val="0091681F"/>
    <w:rsid w:val="00920133"/>
    <w:rsid w:val="00921B41"/>
    <w:rsid w:val="00921E46"/>
    <w:rsid w:val="00924341"/>
    <w:rsid w:val="00926C68"/>
    <w:rsid w:val="00926F5F"/>
    <w:rsid w:val="0092725F"/>
    <w:rsid w:val="00927D4F"/>
    <w:rsid w:val="00930234"/>
    <w:rsid w:val="00930877"/>
    <w:rsid w:val="00931156"/>
    <w:rsid w:val="0093128B"/>
    <w:rsid w:val="0093179B"/>
    <w:rsid w:val="009332D1"/>
    <w:rsid w:val="00934BCC"/>
    <w:rsid w:val="00935149"/>
    <w:rsid w:val="00935771"/>
    <w:rsid w:val="00936A3C"/>
    <w:rsid w:val="00937B49"/>
    <w:rsid w:val="0094101F"/>
    <w:rsid w:val="00941B3A"/>
    <w:rsid w:val="0094229A"/>
    <w:rsid w:val="00942938"/>
    <w:rsid w:val="00944DB1"/>
    <w:rsid w:val="009454A7"/>
    <w:rsid w:val="009456AF"/>
    <w:rsid w:val="0094752C"/>
    <w:rsid w:val="009502E8"/>
    <w:rsid w:val="00952E30"/>
    <w:rsid w:val="00953D05"/>
    <w:rsid w:val="00954355"/>
    <w:rsid w:val="009547D5"/>
    <w:rsid w:val="009547F3"/>
    <w:rsid w:val="00955106"/>
    <w:rsid w:val="00955F26"/>
    <w:rsid w:val="00956B8E"/>
    <w:rsid w:val="00956E56"/>
    <w:rsid w:val="00956F06"/>
    <w:rsid w:val="00960421"/>
    <w:rsid w:val="00960507"/>
    <w:rsid w:val="0096054E"/>
    <w:rsid w:val="00960C58"/>
    <w:rsid w:val="00960D92"/>
    <w:rsid w:val="00961FD8"/>
    <w:rsid w:val="00962253"/>
    <w:rsid w:val="00962AAF"/>
    <w:rsid w:val="0096312D"/>
    <w:rsid w:val="0096335E"/>
    <w:rsid w:val="00963739"/>
    <w:rsid w:val="009659AC"/>
    <w:rsid w:val="009660F4"/>
    <w:rsid w:val="00966397"/>
    <w:rsid w:val="00966500"/>
    <w:rsid w:val="009669BA"/>
    <w:rsid w:val="009704B2"/>
    <w:rsid w:val="00971560"/>
    <w:rsid w:val="009731D7"/>
    <w:rsid w:val="009733CC"/>
    <w:rsid w:val="00973757"/>
    <w:rsid w:val="009741DE"/>
    <w:rsid w:val="00976F98"/>
    <w:rsid w:val="00977518"/>
    <w:rsid w:val="009775BD"/>
    <w:rsid w:val="00977E84"/>
    <w:rsid w:val="00980307"/>
    <w:rsid w:val="009807F4"/>
    <w:rsid w:val="00981742"/>
    <w:rsid w:val="00982B83"/>
    <w:rsid w:val="00983B22"/>
    <w:rsid w:val="009850D7"/>
    <w:rsid w:val="009856AB"/>
    <w:rsid w:val="00985D86"/>
    <w:rsid w:val="00986638"/>
    <w:rsid w:val="009903F9"/>
    <w:rsid w:val="00990448"/>
    <w:rsid w:val="00990E8D"/>
    <w:rsid w:val="00992586"/>
    <w:rsid w:val="009930B4"/>
    <w:rsid w:val="00993AD5"/>
    <w:rsid w:val="00995419"/>
    <w:rsid w:val="009964A0"/>
    <w:rsid w:val="009A1318"/>
    <w:rsid w:val="009A1CFF"/>
    <w:rsid w:val="009A2BED"/>
    <w:rsid w:val="009A2CCF"/>
    <w:rsid w:val="009A3569"/>
    <w:rsid w:val="009A3A24"/>
    <w:rsid w:val="009A3EEF"/>
    <w:rsid w:val="009A4BB7"/>
    <w:rsid w:val="009A4F93"/>
    <w:rsid w:val="009A7100"/>
    <w:rsid w:val="009A7F43"/>
    <w:rsid w:val="009A7FE3"/>
    <w:rsid w:val="009B0751"/>
    <w:rsid w:val="009B0909"/>
    <w:rsid w:val="009B1214"/>
    <w:rsid w:val="009B12E4"/>
    <w:rsid w:val="009B12FC"/>
    <w:rsid w:val="009B1E3A"/>
    <w:rsid w:val="009B2522"/>
    <w:rsid w:val="009B25C6"/>
    <w:rsid w:val="009B3FBD"/>
    <w:rsid w:val="009B4E1F"/>
    <w:rsid w:val="009B4E2A"/>
    <w:rsid w:val="009B5D01"/>
    <w:rsid w:val="009B5F2C"/>
    <w:rsid w:val="009B6E01"/>
    <w:rsid w:val="009C0CE1"/>
    <w:rsid w:val="009C2EBE"/>
    <w:rsid w:val="009C3335"/>
    <w:rsid w:val="009C4397"/>
    <w:rsid w:val="009C4990"/>
    <w:rsid w:val="009C52B3"/>
    <w:rsid w:val="009C5F6A"/>
    <w:rsid w:val="009C65F0"/>
    <w:rsid w:val="009C6F26"/>
    <w:rsid w:val="009C7DEF"/>
    <w:rsid w:val="009D02F6"/>
    <w:rsid w:val="009D179D"/>
    <w:rsid w:val="009D19BC"/>
    <w:rsid w:val="009D2800"/>
    <w:rsid w:val="009D2B67"/>
    <w:rsid w:val="009D2C9D"/>
    <w:rsid w:val="009D2E0C"/>
    <w:rsid w:val="009D4558"/>
    <w:rsid w:val="009D47D2"/>
    <w:rsid w:val="009D7C13"/>
    <w:rsid w:val="009E2A6F"/>
    <w:rsid w:val="009E3CC6"/>
    <w:rsid w:val="009E3D59"/>
    <w:rsid w:val="009E5943"/>
    <w:rsid w:val="009E6237"/>
    <w:rsid w:val="009E6A1E"/>
    <w:rsid w:val="009E72A4"/>
    <w:rsid w:val="009F01A6"/>
    <w:rsid w:val="009F0827"/>
    <w:rsid w:val="009F0947"/>
    <w:rsid w:val="009F2161"/>
    <w:rsid w:val="009F2352"/>
    <w:rsid w:val="009F269C"/>
    <w:rsid w:val="009F327D"/>
    <w:rsid w:val="009F5A6D"/>
    <w:rsid w:val="009F778D"/>
    <w:rsid w:val="00A0022A"/>
    <w:rsid w:val="00A00463"/>
    <w:rsid w:val="00A01DFA"/>
    <w:rsid w:val="00A021EA"/>
    <w:rsid w:val="00A03771"/>
    <w:rsid w:val="00A03D99"/>
    <w:rsid w:val="00A0488B"/>
    <w:rsid w:val="00A04BA3"/>
    <w:rsid w:val="00A04BF7"/>
    <w:rsid w:val="00A04CD6"/>
    <w:rsid w:val="00A05447"/>
    <w:rsid w:val="00A0651C"/>
    <w:rsid w:val="00A070F4"/>
    <w:rsid w:val="00A071AD"/>
    <w:rsid w:val="00A077D4"/>
    <w:rsid w:val="00A07DB5"/>
    <w:rsid w:val="00A1142E"/>
    <w:rsid w:val="00A12D65"/>
    <w:rsid w:val="00A13187"/>
    <w:rsid w:val="00A13733"/>
    <w:rsid w:val="00A13A91"/>
    <w:rsid w:val="00A14A8C"/>
    <w:rsid w:val="00A177D7"/>
    <w:rsid w:val="00A1785B"/>
    <w:rsid w:val="00A178AA"/>
    <w:rsid w:val="00A17D08"/>
    <w:rsid w:val="00A2086E"/>
    <w:rsid w:val="00A21A96"/>
    <w:rsid w:val="00A24A43"/>
    <w:rsid w:val="00A24E33"/>
    <w:rsid w:val="00A25174"/>
    <w:rsid w:val="00A251E0"/>
    <w:rsid w:val="00A25BE2"/>
    <w:rsid w:val="00A261A0"/>
    <w:rsid w:val="00A2624C"/>
    <w:rsid w:val="00A26898"/>
    <w:rsid w:val="00A27036"/>
    <w:rsid w:val="00A270D9"/>
    <w:rsid w:val="00A302D2"/>
    <w:rsid w:val="00A309B0"/>
    <w:rsid w:val="00A3230F"/>
    <w:rsid w:val="00A329E6"/>
    <w:rsid w:val="00A32C76"/>
    <w:rsid w:val="00A337AC"/>
    <w:rsid w:val="00A33FB5"/>
    <w:rsid w:val="00A348C6"/>
    <w:rsid w:val="00A354B1"/>
    <w:rsid w:val="00A35B4A"/>
    <w:rsid w:val="00A37D15"/>
    <w:rsid w:val="00A408AC"/>
    <w:rsid w:val="00A40CD9"/>
    <w:rsid w:val="00A41AD1"/>
    <w:rsid w:val="00A41F82"/>
    <w:rsid w:val="00A42675"/>
    <w:rsid w:val="00A4484A"/>
    <w:rsid w:val="00A45505"/>
    <w:rsid w:val="00A464FF"/>
    <w:rsid w:val="00A46873"/>
    <w:rsid w:val="00A47802"/>
    <w:rsid w:val="00A52360"/>
    <w:rsid w:val="00A53FAE"/>
    <w:rsid w:val="00A56BCB"/>
    <w:rsid w:val="00A57A33"/>
    <w:rsid w:val="00A60D9B"/>
    <w:rsid w:val="00A6177E"/>
    <w:rsid w:val="00A62062"/>
    <w:rsid w:val="00A62BFE"/>
    <w:rsid w:val="00A62DBA"/>
    <w:rsid w:val="00A62E50"/>
    <w:rsid w:val="00A62E6E"/>
    <w:rsid w:val="00A63AD7"/>
    <w:rsid w:val="00A63E4C"/>
    <w:rsid w:val="00A6556A"/>
    <w:rsid w:val="00A6563E"/>
    <w:rsid w:val="00A666FF"/>
    <w:rsid w:val="00A669A4"/>
    <w:rsid w:val="00A67CFC"/>
    <w:rsid w:val="00A72030"/>
    <w:rsid w:val="00A72087"/>
    <w:rsid w:val="00A733B8"/>
    <w:rsid w:val="00A73969"/>
    <w:rsid w:val="00A74834"/>
    <w:rsid w:val="00A75140"/>
    <w:rsid w:val="00A76074"/>
    <w:rsid w:val="00A76CA0"/>
    <w:rsid w:val="00A801CE"/>
    <w:rsid w:val="00A802C2"/>
    <w:rsid w:val="00A81386"/>
    <w:rsid w:val="00A8359B"/>
    <w:rsid w:val="00A837B0"/>
    <w:rsid w:val="00A844D8"/>
    <w:rsid w:val="00A85076"/>
    <w:rsid w:val="00A86142"/>
    <w:rsid w:val="00A86878"/>
    <w:rsid w:val="00A877A9"/>
    <w:rsid w:val="00A8789E"/>
    <w:rsid w:val="00A87B25"/>
    <w:rsid w:val="00A87C85"/>
    <w:rsid w:val="00A90D77"/>
    <w:rsid w:val="00A93741"/>
    <w:rsid w:val="00A9427F"/>
    <w:rsid w:val="00A9484C"/>
    <w:rsid w:val="00A965DE"/>
    <w:rsid w:val="00A968C2"/>
    <w:rsid w:val="00A969EE"/>
    <w:rsid w:val="00A9741D"/>
    <w:rsid w:val="00A976D6"/>
    <w:rsid w:val="00A9780F"/>
    <w:rsid w:val="00AA0F54"/>
    <w:rsid w:val="00AA1AC0"/>
    <w:rsid w:val="00AA2E24"/>
    <w:rsid w:val="00AA3919"/>
    <w:rsid w:val="00AA54A4"/>
    <w:rsid w:val="00AA5A3E"/>
    <w:rsid w:val="00AA6FEE"/>
    <w:rsid w:val="00AA7FA1"/>
    <w:rsid w:val="00AB27B9"/>
    <w:rsid w:val="00AB3251"/>
    <w:rsid w:val="00AB32E5"/>
    <w:rsid w:val="00AB3589"/>
    <w:rsid w:val="00AB4864"/>
    <w:rsid w:val="00AB4AED"/>
    <w:rsid w:val="00AB6AE1"/>
    <w:rsid w:val="00AB6CD2"/>
    <w:rsid w:val="00AB7A06"/>
    <w:rsid w:val="00AC0CE7"/>
    <w:rsid w:val="00AC110D"/>
    <w:rsid w:val="00AC5396"/>
    <w:rsid w:val="00AC5B25"/>
    <w:rsid w:val="00AC759E"/>
    <w:rsid w:val="00AC7F90"/>
    <w:rsid w:val="00AD1499"/>
    <w:rsid w:val="00AD3E8F"/>
    <w:rsid w:val="00AD53F1"/>
    <w:rsid w:val="00AD67D8"/>
    <w:rsid w:val="00AD69F5"/>
    <w:rsid w:val="00AD6D5D"/>
    <w:rsid w:val="00AD766D"/>
    <w:rsid w:val="00AD7C0F"/>
    <w:rsid w:val="00AE0491"/>
    <w:rsid w:val="00AE25D3"/>
    <w:rsid w:val="00AE25F7"/>
    <w:rsid w:val="00AE2870"/>
    <w:rsid w:val="00AE297B"/>
    <w:rsid w:val="00AE2D00"/>
    <w:rsid w:val="00AE338B"/>
    <w:rsid w:val="00AE3431"/>
    <w:rsid w:val="00AE5279"/>
    <w:rsid w:val="00AE5333"/>
    <w:rsid w:val="00AE5ABA"/>
    <w:rsid w:val="00AF0CE6"/>
    <w:rsid w:val="00AF1668"/>
    <w:rsid w:val="00AF1F04"/>
    <w:rsid w:val="00AF38D6"/>
    <w:rsid w:val="00AF4422"/>
    <w:rsid w:val="00AF59C6"/>
    <w:rsid w:val="00AF5C1B"/>
    <w:rsid w:val="00AF5D1F"/>
    <w:rsid w:val="00AF6D92"/>
    <w:rsid w:val="00AF7235"/>
    <w:rsid w:val="00AF7A52"/>
    <w:rsid w:val="00B00A04"/>
    <w:rsid w:val="00B018CF"/>
    <w:rsid w:val="00B021AB"/>
    <w:rsid w:val="00B02311"/>
    <w:rsid w:val="00B0239E"/>
    <w:rsid w:val="00B02575"/>
    <w:rsid w:val="00B028BF"/>
    <w:rsid w:val="00B043BD"/>
    <w:rsid w:val="00B056B7"/>
    <w:rsid w:val="00B05785"/>
    <w:rsid w:val="00B1021F"/>
    <w:rsid w:val="00B108C9"/>
    <w:rsid w:val="00B119E9"/>
    <w:rsid w:val="00B12D53"/>
    <w:rsid w:val="00B1342A"/>
    <w:rsid w:val="00B14892"/>
    <w:rsid w:val="00B155C1"/>
    <w:rsid w:val="00B164A8"/>
    <w:rsid w:val="00B16EBE"/>
    <w:rsid w:val="00B2033B"/>
    <w:rsid w:val="00B236F2"/>
    <w:rsid w:val="00B23717"/>
    <w:rsid w:val="00B25029"/>
    <w:rsid w:val="00B252BD"/>
    <w:rsid w:val="00B2587A"/>
    <w:rsid w:val="00B25B41"/>
    <w:rsid w:val="00B26476"/>
    <w:rsid w:val="00B27CD3"/>
    <w:rsid w:val="00B31DFA"/>
    <w:rsid w:val="00B32655"/>
    <w:rsid w:val="00B329BB"/>
    <w:rsid w:val="00B32A15"/>
    <w:rsid w:val="00B33F1B"/>
    <w:rsid w:val="00B343AE"/>
    <w:rsid w:val="00B35950"/>
    <w:rsid w:val="00B3617C"/>
    <w:rsid w:val="00B362B4"/>
    <w:rsid w:val="00B36410"/>
    <w:rsid w:val="00B37174"/>
    <w:rsid w:val="00B37883"/>
    <w:rsid w:val="00B42953"/>
    <w:rsid w:val="00B43066"/>
    <w:rsid w:val="00B43AB4"/>
    <w:rsid w:val="00B44BA6"/>
    <w:rsid w:val="00B4511E"/>
    <w:rsid w:val="00B4553D"/>
    <w:rsid w:val="00B4648A"/>
    <w:rsid w:val="00B4697A"/>
    <w:rsid w:val="00B46B89"/>
    <w:rsid w:val="00B512A9"/>
    <w:rsid w:val="00B51EFA"/>
    <w:rsid w:val="00B5300A"/>
    <w:rsid w:val="00B532D5"/>
    <w:rsid w:val="00B539F7"/>
    <w:rsid w:val="00B549D6"/>
    <w:rsid w:val="00B54E09"/>
    <w:rsid w:val="00B5517A"/>
    <w:rsid w:val="00B6089D"/>
    <w:rsid w:val="00B60CB3"/>
    <w:rsid w:val="00B60D5E"/>
    <w:rsid w:val="00B61918"/>
    <w:rsid w:val="00B61AC8"/>
    <w:rsid w:val="00B62B4E"/>
    <w:rsid w:val="00B62C14"/>
    <w:rsid w:val="00B62D79"/>
    <w:rsid w:val="00B62DD5"/>
    <w:rsid w:val="00B62E54"/>
    <w:rsid w:val="00B63453"/>
    <w:rsid w:val="00B64E7A"/>
    <w:rsid w:val="00B65630"/>
    <w:rsid w:val="00B66EFC"/>
    <w:rsid w:val="00B67278"/>
    <w:rsid w:val="00B67561"/>
    <w:rsid w:val="00B67822"/>
    <w:rsid w:val="00B67A0E"/>
    <w:rsid w:val="00B7125C"/>
    <w:rsid w:val="00B7162D"/>
    <w:rsid w:val="00B72840"/>
    <w:rsid w:val="00B72A29"/>
    <w:rsid w:val="00B72A61"/>
    <w:rsid w:val="00B72CF0"/>
    <w:rsid w:val="00B73149"/>
    <w:rsid w:val="00B74257"/>
    <w:rsid w:val="00B745CD"/>
    <w:rsid w:val="00B75213"/>
    <w:rsid w:val="00B7549B"/>
    <w:rsid w:val="00B768EE"/>
    <w:rsid w:val="00B76922"/>
    <w:rsid w:val="00B776A3"/>
    <w:rsid w:val="00B805CA"/>
    <w:rsid w:val="00B808C0"/>
    <w:rsid w:val="00B80CDD"/>
    <w:rsid w:val="00B8132E"/>
    <w:rsid w:val="00B8208C"/>
    <w:rsid w:val="00B82876"/>
    <w:rsid w:val="00B84166"/>
    <w:rsid w:val="00B8438E"/>
    <w:rsid w:val="00B8479E"/>
    <w:rsid w:val="00B8497C"/>
    <w:rsid w:val="00B861C6"/>
    <w:rsid w:val="00B86BC7"/>
    <w:rsid w:val="00B87803"/>
    <w:rsid w:val="00B87EE5"/>
    <w:rsid w:val="00B90C0F"/>
    <w:rsid w:val="00B90DA8"/>
    <w:rsid w:val="00B9209A"/>
    <w:rsid w:val="00B92584"/>
    <w:rsid w:val="00B949F4"/>
    <w:rsid w:val="00B96857"/>
    <w:rsid w:val="00B96B51"/>
    <w:rsid w:val="00B96BC5"/>
    <w:rsid w:val="00B96F52"/>
    <w:rsid w:val="00B978B1"/>
    <w:rsid w:val="00B97C77"/>
    <w:rsid w:val="00BA0AAE"/>
    <w:rsid w:val="00BA112D"/>
    <w:rsid w:val="00BA343E"/>
    <w:rsid w:val="00BA3F85"/>
    <w:rsid w:val="00BA4355"/>
    <w:rsid w:val="00BA67B0"/>
    <w:rsid w:val="00BA6E34"/>
    <w:rsid w:val="00BA7C65"/>
    <w:rsid w:val="00BA7DA3"/>
    <w:rsid w:val="00BB04FF"/>
    <w:rsid w:val="00BB0C87"/>
    <w:rsid w:val="00BB1796"/>
    <w:rsid w:val="00BB215F"/>
    <w:rsid w:val="00BB3157"/>
    <w:rsid w:val="00BB31FE"/>
    <w:rsid w:val="00BB3815"/>
    <w:rsid w:val="00BB47C9"/>
    <w:rsid w:val="00BB508D"/>
    <w:rsid w:val="00BB5F9C"/>
    <w:rsid w:val="00BB6544"/>
    <w:rsid w:val="00BC06CA"/>
    <w:rsid w:val="00BC0AE4"/>
    <w:rsid w:val="00BC1373"/>
    <w:rsid w:val="00BC2F57"/>
    <w:rsid w:val="00BC3A35"/>
    <w:rsid w:val="00BC4198"/>
    <w:rsid w:val="00BC4895"/>
    <w:rsid w:val="00BC6896"/>
    <w:rsid w:val="00BC72E6"/>
    <w:rsid w:val="00BC7A17"/>
    <w:rsid w:val="00BC7E20"/>
    <w:rsid w:val="00BD1D18"/>
    <w:rsid w:val="00BD3576"/>
    <w:rsid w:val="00BD3F66"/>
    <w:rsid w:val="00BD4004"/>
    <w:rsid w:val="00BD4620"/>
    <w:rsid w:val="00BD4ABE"/>
    <w:rsid w:val="00BD5917"/>
    <w:rsid w:val="00BD5AFF"/>
    <w:rsid w:val="00BD5C45"/>
    <w:rsid w:val="00BD5FC3"/>
    <w:rsid w:val="00BD63C4"/>
    <w:rsid w:val="00BD6B26"/>
    <w:rsid w:val="00BE03D6"/>
    <w:rsid w:val="00BE0BAF"/>
    <w:rsid w:val="00BE11E6"/>
    <w:rsid w:val="00BE17D8"/>
    <w:rsid w:val="00BE346C"/>
    <w:rsid w:val="00BE4420"/>
    <w:rsid w:val="00BE5829"/>
    <w:rsid w:val="00BE5B07"/>
    <w:rsid w:val="00BE74B5"/>
    <w:rsid w:val="00BE7C42"/>
    <w:rsid w:val="00BE7E1C"/>
    <w:rsid w:val="00BF024C"/>
    <w:rsid w:val="00BF0567"/>
    <w:rsid w:val="00BF0FDB"/>
    <w:rsid w:val="00BF164A"/>
    <w:rsid w:val="00BF1752"/>
    <w:rsid w:val="00BF1B07"/>
    <w:rsid w:val="00BF1CF6"/>
    <w:rsid w:val="00BF2680"/>
    <w:rsid w:val="00BF338B"/>
    <w:rsid w:val="00BF383C"/>
    <w:rsid w:val="00BF448B"/>
    <w:rsid w:val="00BF45EC"/>
    <w:rsid w:val="00BF6BCB"/>
    <w:rsid w:val="00C004BF"/>
    <w:rsid w:val="00C037C7"/>
    <w:rsid w:val="00C03DCC"/>
    <w:rsid w:val="00C05313"/>
    <w:rsid w:val="00C068E4"/>
    <w:rsid w:val="00C06E94"/>
    <w:rsid w:val="00C07303"/>
    <w:rsid w:val="00C108DA"/>
    <w:rsid w:val="00C10A33"/>
    <w:rsid w:val="00C111EB"/>
    <w:rsid w:val="00C119CC"/>
    <w:rsid w:val="00C123A9"/>
    <w:rsid w:val="00C123B8"/>
    <w:rsid w:val="00C13E25"/>
    <w:rsid w:val="00C14641"/>
    <w:rsid w:val="00C1473F"/>
    <w:rsid w:val="00C14AE7"/>
    <w:rsid w:val="00C154C3"/>
    <w:rsid w:val="00C1666E"/>
    <w:rsid w:val="00C16A07"/>
    <w:rsid w:val="00C16E08"/>
    <w:rsid w:val="00C202DD"/>
    <w:rsid w:val="00C21F1D"/>
    <w:rsid w:val="00C24871"/>
    <w:rsid w:val="00C24E36"/>
    <w:rsid w:val="00C27773"/>
    <w:rsid w:val="00C31F5D"/>
    <w:rsid w:val="00C3204F"/>
    <w:rsid w:val="00C323DD"/>
    <w:rsid w:val="00C329B0"/>
    <w:rsid w:val="00C344E0"/>
    <w:rsid w:val="00C34A4F"/>
    <w:rsid w:val="00C35EA1"/>
    <w:rsid w:val="00C366DF"/>
    <w:rsid w:val="00C37C7D"/>
    <w:rsid w:val="00C41105"/>
    <w:rsid w:val="00C41194"/>
    <w:rsid w:val="00C4178D"/>
    <w:rsid w:val="00C422BE"/>
    <w:rsid w:val="00C42C83"/>
    <w:rsid w:val="00C4323C"/>
    <w:rsid w:val="00C4379C"/>
    <w:rsid w:val="00C43DA3"/>
    <w:rsid w:val="00C43EA5"/>
    <w:rsid w:val="00C44AF2"/>
    <w:rsid w:val="00C45565"/>
    <w:rsid w:val="00C459CC"/>
    <w:rsid w:val="00C45BE7"/>
    <w:rsid w:val="00C463F2"/>
    <w:rsid w:val="00C514FB"/>
    <w:rsid w:val="00C518E8"/>
    <w:rsid w:val="00C521C3"/>
    <w:rsid w:val="00C52B2F"/>
    <w:rsid w:val="00C5363C"/>
    <w:rsid w:val="00C53F11"/>
    <w:rsid w:val="00C5497E"/>
    <w:rsid w:val="00C5498C"/>
    <w:rsid w:val="00C54C72"/>
    <w:rsid w:val="00C555FE"/>
    <w:rsid w:val="00C55952"/>
    <w:rsid w:val="00C5687A"/>
    <w:rsid w:val="00C575D9"/>
    <w:rsid w:val="00C576DE"/>
    <w:rsid w:val="00C60B8D"/>
    <w:rsid w:val="00C60E4C"/>
    <w:rsid w:val="00C619E4"/>
    <w:rsid w:val="00C61B17"/>
    <w:rsid w:val="00C62301"/>
    <w:rsid w:val="00C6272C"/>
    <w:rsid w:val="00C64FE6"/>
    <w:rsid w:val="00C65128"/>
    <w:rsid w:val="00C65731"/>
    <w:rsid w:val="00C65CCB"/>
    <w:rsid w:val="00C66099"/>
    <w:rsid w:val="00C66325"/>
    <w:rsid w:val="00C66953"/>
    <w:rsid w:val="00C705AF"/>
    <w:rsid w:val="00C70954"/>
    <w:rsid w:val="00C71676"/>
    <w:rsid w:val="00C71826"/>
    <w:rsid w:val="00C71ADE"/>
    <w:rsid w:val="00C71BC1"/>
    <w:rsid w:val="00C72D20"/>
    <w:rsid w:val="00C748D9"/>
    <w:rsid w:val="00C748FB"/>
    <w:rsid w:val="00C749BC"/>
    <w:rsid w:val="00C74A76"/>
    <w:rsid w:val="00C74FE7"/>
    <w:rsid w:val="00C75073"/>
    <w:rsid w:val="00C75450"/>
    <w:rsid w:val="00C75678"/>
    <w:rsid w:val="00C76AFC"/>
    <w:rsid w:val="00C776FE"/>
    <w:rsid w:val="00C818FC"/>
    <w:rsid w:val="00C81BD4"/>
    <w:rsid w:val="00C82348"/>
    <w:rsid w:val="00C827A9"/>
    <w:rsid w:val="00C83E70"/>
    <w:rsid w:val="00C843E5"/>
    <w:rsid w:val="00C846F7"/>
    <w:rsid w:val="00C90399"/>
    <w:rsid w:val="00C90527"/>
    <w:rsid w:val="00C9089E"/>
    <w:rsid w:val="00C926B8"/>
    <w:rsid w:val="00C93A0C"/>
    <w:rsid w:val="00C94118"/>
    <w:rsid w:val="00C94489"/>
    <w:rsid w:val="00C9465A"/>
    <w:rsid w:val="00C9499F"/>
    <w:rsid w:val="00C9507F"/>
    <w:rsid w:val="00C95386"/>
    <w:rsid w:val="00C958AE"/>
    <w:rsid w:val="00C95957"/>
    <w:rsid w:val="00C963BA"/>
    <w:rsid w:val="00C96434"/>
    <w:rsid w:val="00C967E4"/>
    <w:rsid w:val="00C96DC3"/>
    <w:rsid w:val="00C97CBF"/>
    <w:rsid w:val="00CA0835"/>
    <w:rsid w:val="00CA08D8"/>
    <w:rsid w:val="00CA0EA9"/>
    <w:rsid w:val="00CA1326"/>
    <w:rsid w:val="00CA1532"/>
    <w:rsid w:val="00CA1D3A"/>
    <w:rsid w:val="00CA1D77"/>
    <w:rsid w:val="00CA29AF"/>
    <w:rsid w:val="00CA3361"/>
    <w:rsid w:val="00CA3422"/>
    <w:rsid w:val="00CA6E1F"/>
    <w:rsid w:val="00CB1225"/>
    <w:rsid w:val="00CB1430"/>
    <w:rsid w:val="00CB1735"/>
    <w:rsid w:val="00CB1A00"/>
    <w:rsid w:val="00CB1BE2"/>
    <w:rsid w:val="00CB1BF1"/>
    <w:rsid w:val="00CB2565"/>
    <w:rsid w:val="00CB322E"/>
    <w:rsid w:val="00CB4D97"/>
    <w:rsid w:val="00CB5FC3"/>
    <w:rsid w:val="00CB7C6C"/>
    <w:rsid w:val="00CC00D8"/>
    <w:rsid w:val="00CC0C73"/>
    <w:rsid w:val="00CC0D17"/>
    <w:rsid w:val="00CC2EFB"/>
    <w:rsid w:val="00CC49CA"/>
    <w:rsid w:val="00CC56A1"/>
    <w:rsid w:val="00CC5A10"/>
    <w:rsid w:val="00CC6744"/>
    <w:rsid w:val="00CC69AE"/>
    <w:rsid w:val="00CC7549"/>
    <w:rsid w:val="00CD0202"/>
    <w:rsid w:val="00CD235F"/>
    <w:rsid w:val="00CD2713"/>
    <w:rsid w:val="00CD2BCD"/>
    <w:rsid w:val="00CD3A85"/>
    <w:rsid w:val="00CD4655"/>
    <w:rsid w:val="00CD4837"/>
    <w:rsid w:val="00CD6B50"/>
    <w:rsid w:val="00CE0C03"/>
    <w:rsid w:val="00CE1332"/>
    <w:rsid w:val="00CE3015"/>
    <w:rsid w:val="00CE3324"/>
    <w:rsid w:val="00CE5776"/>
    <w:rsid w:val="00CE62D6"/>
    <w:rsid w:val="00CE644C"/>
    <w:rsid w:val="00CE718F"/>
    <w:rsid w:val="00CF2B34"/>
    <w:rsid w:val="00CF2CDE"/>
    <w:rsid w:val="00CF3008"/>
    <w:rsid w:val="00CF3EF5"/>
    <w:rsid w:val="00CF3FC7"/>
    <w:rsid w:val="00CF4088"/>
    <w:rsid w:val="00CF41B1"/>
    <w:rsid w:val="00CF4E35"/>
    <w:rsid w:val="00CF50BF"/>
    <w:rsid w:val="00CF5C0A"/>
    <w:rsid w:val="00CF6267"/>
    <w:rsid w:val="00CF6EE6"/>
    <w:rsid w:val="00D01A51"/>
    <w:rsid w:val="00D01C82"/>
    <w:rsid w:val="00D02FCE"/>
    <w:rsid w:val="00D03274"/>
    <w:rsid w:val="00D034B8"/>
    <w:rsid w:val="00D037D3"/>
    <w:rsid w:val="00D04140"/>
    <w:rsid w:val="00D05167"/>
    <w:rsid w:val="00D06E20"/>
    <w:rsid w:val="00D075D4"/>
    <w:rsid w:val="00D07FBA"/>
    <w:rsid w:val="00D106D5"/>
    <w:rsid w:val="00D12375"/>
    <w:rsid w:val="00D127D7"/>
    <w:rsid w:val="00D13107"/>
    <w:rsid w:val="00D13239"/>
    <w:rsid w:val="00D13690"/>
    <w:rsid w:val="00D137CE"/>
    <w:rsid w:val="00D13B46"/>
    <w:rsid w:val="00D15FEB"/>
    <w:rsid w:val="00D16DC9"/>
    <w:rsid w:val="00D17F55"/>
    <w:rsid w:val="00D2191D"/>
    <w:rsid w:val="00D22EF7"/>
    <w:rsid w:val="00D23702"/>
    <w:rsid w:val="00D24659"/>
    <w:rsid w:val="00D24922"/>
    <w:rsid w:val="00D24ACE"/>
    <w:rsid w:val="00D24F9B"/>
    <w:rsid w:val="00D25075"/>
    <w:rsid w:val="00D268F1"/>
    <w:rsid w:val="00D305C0"/>
    <w:rsid w:val="00D31097"/>
    <w:rsid w:val="00D31E0D"/>
    <w:rsid w:val="00D32B95"/>
    <w:rsid w:val="00D37CA9"/>
    <w:rsid w:val="00D4065B"/>
    <w:rsid w:val="00D41255"/>
    <w:rsid w:val="00D41585"/>
    <w:rsid w:val="00D43177"/>
    <w:rsid w:val="00D44253"/>
    <w:rsid w:val="00D445C4"/>
    <w:rsid w:val="00D4546E"/>
    <w:rsid w:val="00D45E21"/>
    <w:rsid w:val="00D466C8"/>
    <w:rsid w:val="00D4680C"/>
    <w:rsid w:val="00D46956"/>
    <w:rsid w:val="00D5076D"/>
    <w:rsid w:val="00D514D9"/>
    <w:rsid w:val="00D51EF9"/>
    <w:rsid w:val="00D52BF4"/>
    <w:rsid w:val="00D537EA"/>
    <w:rsid w:val="00D543FB"/>
    <w:rsid w:val="00D547FD"/>
    <w:rsid w:val="00D54A74"/>
    <w:rsid w:val="00D5596A"/>
    <w:rsid w:val="00D55FA3"/>
    <w:rsid w:val="00D5696B"/>
    <w:rsid w:val="00D60097"/>
    <w:rsid w:val="00D61748"/>
    <w:rsid w:val="00D61D31"/>
    <w:rsid w:val="00D621C8"/>
    <w:rsid w:val="00D63EA6"/>
    <w:rsid w:val="00D648C6"/>
    <w:rsid w:val="00D64CD5"/>
    <w:rsid w:val="00D65086"/>
    <w:rsid w:val="00D651B9"/>
    <w:rsid w:val="00D6594A"/>
    <w:rsid w:val="00D65FE7"/>
    <w:rsid w:val="00D669EF"/>
    <w:rsid w:val="00D66DA3"/>
    <w:rsid w:val="00D67238"/>
    <w:rsid w:val="00D7042F"/>
    <w:rsid w:val="00D70463"/>
    <w:rsid w:val="00D714A6"/>
    <w:rsid w:val="00D71DEE"/>
    <w:rsid w:val="00D72104"/>
    <w:rsid w:val="00D7234A"/>
    <w:rsid w:val="00D74880"/>
    <w:rsid w:val="00D757F2"/>
    <w:rsid w:val="00D75A42"/>
    <w:rsid w:val="00D75BC1"/>
    <w:rsid w:val="00D76C43"/>
    <w:rsid w:val="00D77531"/>
    <w:rsid w:val="00D8003E"/>
    <w:rsid w:val="00D80BA4"/>
    <w:rsid w:val="00D83390"/>
    <w:rsid w:val="00D83BCA"/>
    <w:rsid w:val="00D856B8"/>
    <w:rsid w:val="00D8696D"/>
    <w:rsid w:val="00D90A76"/>
    <w:rsid w:val="00D9174C"/>
    <w:rsid w:val="00D9183E"/>
    <w:rsid w:val="00D91FEA"/>
    <w:rsid w:val="00D92746"/>
    <w:rsid w:val="00D92C7A"/>
    <w:rsid w:val="00D935F3"/>
    <w:rsid w:val="00D93AFC"/>
    <w:rsid w:val="00D948D5"/>
    <w:rsid w:val="00D95242"/>
    <w:rsid w:val="00D95DB5"/>
    <w:rsid w:val="00D963C8"/>
    <w:rsid w:val="00D96547"/>
    <w:rsid w:val="00D970C5"/>
    <w:rsid w:val="00D97B66"/>
    <w:rsid w:val="00DA2454"/>
    <w:rsid w:val="00DA253B"/>
    <w:rsid w:val="00DA26AD"/>
    <w:rsid w:val="00DA33F0"/>
    <w:rsid w:val="00DA546B"/>
    <w:rsid w:val="00DA55FB"/>
    <w:rsid w:val="00DA5634"/>
    <w:rsid w:val="00DA601A"/>
    <w:rsid w:val="00DA6C47"/>
    <w:rsid w:val="00DA6CEA"/>
    <w:rsid w:val="00DA6EB0"/>
    <w:rsid w:val="00DA76A3"/>
    <w:rsid w:val="00DB09FE"/>
    <w:rsid w:val="00DB106D"/>
    <w:rsid w:val="00DB1AEB"/>
    <w:rsid w:val="00DB2A17"/>
    <w:rsid w:val="00DB30F8"/>
    <w:rsid w:val="00DB36B1"/>
    <w:rsid w:val="00DB3EF2"/>
    <w:rsid w:val="00DB4397"/>
    <w:rsid w:val="00DB464E"/>
    <w:rsid w:val="00DB48DE"/>
    <w:rsid w:val="00DB62E5"/>
    <w:rsid w:val="00DB6B9D"/>
    <w:rsid w:val="00DB70DE"/>
    <w:rsid w:val="00DC0B6F"/>
    <w:rsid w:val="00DC0E10"/>
    <w:rsid w:val="00DC1306"/>
    <w:rsid w:val="00DC1F44"/>
    <w:rsid w:val="00DC225E"/>
    <w:rsid w:val="00DC27CA"/>
    <w:rsid w:val="00DC33BE"/>
    <w:rsid w:val="00DC4765"/>
    <w:rsid w:val="00DC4812"/>
    <w:rsid w:val="00DC569B"/>
    <w:rsid w:val="00DC57F9"/>
    <w:rsid w:val="00DC5819"/>
    <w:rsid w:val="00DC66A2"/>
    <w:rsid w:val="00DC781E"/>
    <w:rsid w:val="00DC782D"/>
    <w:rsid w:val="00DC79CD"/>
    <w:rsid w:val="00DD0AB0"/>
    <w:rsid w:val="00DD13FB"/>
    <w:rsid w:val="00DD2C7C"/>
    <w:rsid w:val="00DD4B09"/>
    <w:rsid w:val="00DE0259"/>
    <w:rsid w:val="00DE0DBF"/>
    <w:rsid w:val="00DE124A"/>
    <w:rsid w:val="00DE1996"/>
    <w:rsid w:val="00DE345A"/>
    <w:rsid w:val="00DE3D17"/>
    <w:rsid w:val="00DE5D3A"/>
    <w:rsid w:val="00DE5EE7"/>
    <w:rsid w:val="00DE63CC"/>
    <w:rsid w:val="00DF161A"/>
    <w:rsid w:val="00DF23C3"/>
    <w:rsid w:val="00DF299C"/>
    <w:rsid w:val="00DF2F5C"/>
    <w:rsid w:val="00DF30C9"/>
    <w:rsid w:val="00DF32BE"/>
    <w:rsid w:val="00DF3AC4"/>
    <w:rsid w:val="00DF4C17"/>
    <w:rsid w:val="00DF5C5A"/>
    <w:rsid w:val="00DF5DBE"/>
    <w:rsid w:val="00DF65C3"/>
    <w:rsid w:val="00DF7699"/>
    <w:rsid w:val="00DF7CEC"/>
    <w:rsid w:val="00E00682"/>
    <w:rsid w:val="00E0068D"/>
    <w:rsid w:val="00E01370"/>
    <w:rsid w:val="00E0156A"/>
    <w:rsid w:val="00E03BD0"/>
    <w:rsid w:val="00E0451B"/>
    <w:rsid w:val="00E04E74"/>
    <w:rsid w:val="00E04E9D"/>
    <w:rsid w:val="00E0578A"/>
    <w:rsid w:val="00E0784A"/>
    <w:rsid w:val="00E12B81"/>
    <w:rsid w:val="00E13957"/>
    <w:rsid w:val="00E13CAF"/>
    <w:rsid w:val="00E13E2C"/>
    <w:rsid w:val="00E1490E"/>
    <w:rsid w:val="00E14A7B"/>
    <w:rsid w:val="00E14EC9"/>
    <w:rsid w:val="00E15532"/>
    <w:rsid w:val="00E15DF2"/>
    <w:rsid w:val="00E15F5A"/>
    <w:rsid w:val="00E16D40"/>
    <w:rsid w:val="00E177C6"/>
    <w:rsid w:val="00E20840"/>
    <w:rsid w:val="00E2090E"/>
    <w:rsid w:val="00E21441"/>
    <w:rsid w:val="00E21452"/>
    <w:rsid w:val="00E2157E"/>
    <w:rsid w:val="00E21D15"/>
    <w:rsid w:val="00E22101"/>
    <w:rsid w:val="00E23072"/>
    <w:rsid w:val="00E232CE"/>
    <w:rsid w:val="00E24347"/>
    <w:rsid w:val="00E243B8"/>
    <w:rsid w:val="00E2534B"/>
    <w:rsid w:val="00E2627F"/>
    <w:rsid w:val="00E26700"/>
    <w:rsid w:val="00E273E4"/>
    <w:rsid w:val="00E27514"/>
    <w:rsid w:val="00E27DBA"/>
    <w:rsid w:val="00E304BA"/>
    <w:rsid w:val="00E30C6C"/>
    <w:rsid w:val="00E30DF2"/>
    <w:rsid w:val="00E30F0E"/>
    <w:rsid w:val="00E31CBA"/>
    <w:rsid w:val="00E336E1"/>
    <w:rsid w:val="00E33B41"/>
    <w:rsid w:val="00E35078"/>
    <w:rsid w:val="00E35761"/>
    <w:rsid w:val="00E35965"/>
    <w:rsid w:val="00E36AB6"/>
    <w:rsid w:val="00E36C36"/>
    <w:rsid w:val="00E3752C"/>
    <w:rsid w:val="00E37816"/>
    <w:rsid w:val="00E37A76"/>
    <w:rsid w:val="00E4033F"/>
    <w:rsid w:val="00E42952"/>
    <w:rsid w:val="00E42AC4"/>
    <w:rsid w:val="00E4370A"/>
    <w:rsid w:val="00E44479"/>
    <w:rsid w:val="00E4456B"/>
    <w:rsid w:val="00E44614"/>
    <w:rsid w:val="00E44EE1"/>
    <w:rsid w:val="00E451D7"/>
    <w:rsid w:val="00E452B9"/>
    <w:rsid w:val="00E463B6"/>
    <w:rsid w:val="00E472D7"/>
    <w:rsid w:val="00E47BF8"/>
    <w:rsid w:val="00E47CCF"/>
    <w:rsid w:val="00E47FC9"/>
    <w:rsid w:val="00E502D5"/>
    <w:rsid w:val="00E50D5C"/>
    <w:rsid w:val="00E512BA"/>
    <w:rsid w:val="00E51D33"/>
    <w:rsid w:val="00E52481"/>
    <w:rsid w:val="00E52D5F"/>
    <w:rsid w:val="00E532D6"/>
    <w:rsid w:val="00E53343"/>
    <w:rsid w:val="00E534E4"/>
    <w:rsid w:val="00E53800"/>
    <w:rsid w:val="00E53CF9"/>
    <w:rsid w:val="00E53D6D"/>
    <w:rsid w:val="00E548BC"/>
    <w:rsid w:val="00E55D84"/>
    <w:rsid w:val="00E5607B"/>
    <w:rsid w:val="00E56D17"/>
    <w:rsid w:val="00E60DF3"/>
    <w:rsid w:val="00E62130"/>
    <w:rsid w:val="00E648C6"/>
    <w:rsid w:val="00E6520D"/>
    <w:rsid w:val="00E652D1"/>
    <w:rsid w:val="00E65BCB"/>
    <w:rsid w:val="00E67DA2"/>
    <w:rsid w:val="00E70650"/>
    <w:rsid w:val="00E70960"/>
    <w:rsid w:val="00E70C88"/>
    <w:rsid w:val="00E7149C"/>
    <w:rsid w:val="00E71EF3"/>
    <w:rsid w:val="00E727F5"/>
    <w:rsid w:val="00E7292B"/>
    <w:rsid w:val="00E72C7A"/>
    <w:rsid w:val="00E75091"/>
    <w:rsid w:val="00E7564A"/>
    <w:rsid w:val="00E76D39"/>
    <w:rsid w:val="00E77043"/>
    <w:rsid w:val="00E77430"/>
    <w:rsid w:val="00E77A41"/>
    <w:rsid w:val="00E800E0"/>
    <w:rsid w:val="00E81107"/>
    <w:rsid w:val="00E8156F"/>
    <w:rsid w:val="00E81894"/>
    <w:rsid w:val="00E81A34"/>
    <w:rsid w:val="00E82B4B"/>
    <w:rsid w:val="00E82E89"/>
    <w:rsid w:val="00E84F16"/>
    <w:rsid w:val="00E85F69"/>
    <w:rsid w:val="00E86BF6"/>
    <w:rsid w:val="00E87A8D"/>
    <w:rsid w:val="00E90B34"/>
    <w:rsid w:val="00E90BCD"/>
    <w:rsid w:val="00E91618"/>
    <w:rsid w:val="00E917A1"/>
    <w:rsid w:val="00E933B3"/>
    <w:rsid w:val="00E9357D"/>
    <w:rsid w:val="00E9468A"/>
    <w:rsid w:val="00E9585E"/>
    <w:rsid w:val="00E95AB1"/>
    <w:rsid w:val="00E95D40"/>
    <w:rsid w:val="00E96046"/>
    <w:rsid w:val="00E960BF"/>
    <w:rsid w:val="00E961C3"/>
    <w:rsid w:val="00E96401"/>
    <w:rsid w:val="00E9658B"/>
    <w:rsid w:val="00E96FAF"/>
    <w:rsid w:val="00EA02DF"/>
    <w:rsid w:val="00EA0C4E"/>
    <w:rsid w:val="00EA2723"/>
    <w:rsid w:val="00EA30FD"/>
    <w:rsid w:val="00EA4F20"/>
    <w:rsid w:val="00EA59F9"/>
    <w:rsid w:val="00EA5B62"/>
    <w:rsid w:val="00EA6484"/>
    <w:rsid w:val="00EA722D"/>
    <w:rsid w:val="00EA7550"/>
    <w:rsid w:val="00EA7D2F"/>
    <w:rsid w:val="00EB0556"/>
    <w:rsid w:val="00EB05B7"/>
    <w:rsid w:val="00EB084A"/>
    <w:rsid w:val="00EB11E1"/>
    <w:rsid w:val="00EB145E"/>
    <w:rsid w:val="00EB37DF"/>
    <w:rsid w:val="00EB3AF1"/>
    <w:rsid w:val="00EB3BED"/>
    <w:rsid w:val="00EB4BFF"/>
    <w:rsid w:val="00EB52B6"/>
    <w:rsid w:val="00EB5A98"/>
    <w:rsid w:val="00EB5AD5"/>
    <w:rsid w:val="00EB5D95"/>
    <w:rsid w:val="00EB6611"/>
    <w:rsid w:val="00EB67E7"/>
    <w:rsid w:val="00EB6B56"/>
    <w:rsid w:val="00EB78A0"/>
    <w:rsid w:val="00EB7FF9"/>
    <w:rsid w:val="00EC04D2"/>
    <w:rsid w:val="00EC0C00"/>
    <w:rsid w:val="00EC0FFD"/>
    <w:rsid w:val="00EC2251"/>
    <w:rsid w:val="00EC3B69"/>
    <w:rsid w:val="00EC3D3F"/>
    <w:rsid w:val="00EC4BD5"/>
    <w:rsid w:val="00EC5598"/>
    <w:rsid w:val="00EC5F42"/>
    <w:rsid w:val="00EC6065"/>
    <w:rsid w:val="00EC680B"/>
    <w:rsid w:val="00EC6D73"/>
    <w:rsid w:val="00EC6DBA"/>
    <w:rsid w:val="00ED0328"/>
    <w:rsid w:val="00ED0675"/>
    <w:rsid w:val="00ED07A1"/>
    <w:rsid w:val="00ED0ABC"/>
    <w:rsid w:val="00ED1099"/>
    <w:rsid w:val="00ED14F5"/>
    <w:rsid w:val="00ED1588"/>
    <w:rsid w:val="00ED1F30"/>
    <w:rsid w:val="00ED3F1E"/>
    <w:rsid w:val="00ED469A"/>
    <w:rsid w:val="00ED469E"/>
    <w:rsid w:val="00ED48DD"/>
    <w:rsid w:val="00ED54A1"/>
    <w:rsid w:val="00ED5512"/>
    <w:rsid w:val="00ED6257"/>
    <w:rsid w:val="00ED62F1"/>
    <w:rsid w:val="00ED7F29"/>
    <w:rsid w:val="00EE0593"/>
    <w:rsid w:val="00EE077F"/>
    <w:rsid w:val="00EE0E95"/>
    <w:rsid w:val="00EE24B1"/>
    <w:rsid w:val="00EE3D57"/>
    <w:rsid w:val="00EE4A2B"/>
    <w:rsid w:val="00EE6196"/>
    <w:rsid w:val="00EF0475"/>
    <w:rsid w:val="00EF0EAB"/>
    <w:rsid w:val="00EF0F5B"/>
    <w:rsid w:val="00EF1C77"/>
    <w:rsid w:val="00EF2161"/>
    <w:rsid w:val="00EF24DE"/>
    <w:rsid w:val="00EF2C84"/>
    <w:rsid w:val="00EF3B61"/>
    <w:rsid w:val="00EF3E11"/>
    <w:rsid w:val="00EF43F0"/>
    <w:rsid w:val="00EF4A18"/>
    <w:rsid w:val="00EF5119"/>
    <w:rsid w:val="00EF57E3"/>
    <w:rsid w:val="00EF5DB3"/>
    <w:rsid w:val="00EF73B4"/>
    <w:rsid w:val="00EF74A7"/>
    <w:rsid w:val="00F004BD"/>
    <w:rsid w:val="00F02381"/>
    <w:rsid w:val="00F02383"/>
    <w:rsid w:val="00F02E66"/>
    <w:rsid w:val="00F03C18"/>
    <w:rsid w:val="00F056D6"/>
    <w:rsid w:val="00F07DA4"/>
    <w:rsid w:val="00F102DC"/>
    <w:rsid w:val="00F10D1E"/>
    <w:rsid w:val="00F12094"/>
    <w:rsid w:val="00F13BDF"/>
    <w:rsid w:val="00F14523"/>
    <w:rsid w:val="00F16B4D"/>
    <w:rsid w:val="00F170B0"/>
    <w:rsid w:val="00F1729F"/>
    <w:rsid w:val="00F173C9"/>
    <w:rsid w:val="00F177EE"/>
    <w:rsid w:val="00F17C14"/>
    <w:rsid w:val="00F17DD2"/>
    <w:rsid w:val="00F207FC"/>
    <w:rsid w:val="00F211F1"/>
    <w:rsid w:val="00F21816"/>
    <w:rsid w:val="00F2348B"/>
    <w:rsid w:val="00F2662E"/>
    <w:rsid w:val="00F27912"/>
    <w:rsid w:val="00F30978"/>
    <w:rsid w:val="00F31283"/>
    <w:rsid w:val="00F31F65"/>
    <w:rsid w:val="00F32115"/>
    <w:rsid w:val="00F32133"/>
    <w:rsid w:val="00F327C9"/>
    <w:rsid w:val="00F32C97"/>
    <w:rsid w:val="00F335BE"/>
    <w:rsid w:val="00F33A6F"/>
    <w:rsid w:val="00F349FB"/>
    <w:rsid w:val="00F35708"/>
    <w:rsid w:val="00F35E4F"/>
    <w:rsid w:val="00F364BC"/>
    <w:rsid w:val="00F36908"/>
    <w:rsid w:val="00F36AC2"/>
    <w:rsid w:val="00F378AF"/>
    <w:rsid w:val="00F37D93"/>
    <w:rsid w:val="00F404F1"/>
    <w:rsid w:val="00F40C1B"/>
    <w:rsid w:val="00F40DA3"/>
    <w:rsid w:val="00F411F2"/>
    <w:rsid w:val="00F42A7D"/>
    <w:rsid w:val="00F43573"/>
    <w:rsid w:val="00F43CF3"/>
    <w:rsid w:val="00F44171"/>
    <w:rsid w:val="00F448B2"/>
    <w:rsid w:val="00F44E4A"/>
    <w:rsid w:val="00F459A4"/>
    <w:rsid w:val="00F46448"/>
    <w:rsid w:val="00F46CE8"/>
    <w:rsid w:val="00F473A3"/>
    <w:rsid w:val="00F4775B"/>
    <w:rsid w:val="00F50C59"/>
    <w:rsid w:val="00F51728"/>
    <w:rsid w:val="00F51B7D"/>
    <w:rsid w:val="00F521A8"/>
    <w:rsid w:val="00F52D60"/>
    <w:rsid w:val="00F54589"/>
    <w:rsid w:val="00F55587"/>
    <w:rsid w:val="00F575B6"/>
    <w:rsid w:val="00F57DA5"/>
    <w:rsid w:val="00F600A7"/>
    <w:rsid w:val="00F60391"/>
    <w:rsid w:val="00F60D90"/>
    <w:rsid w:val="00F6165D"/>
    <w:rsid w:val="00F61A79"/>
    <w:rsid w:val="00F635D4"/>
    <w:rsid w:val="00F63FA6"/>
    <w:rsid w:val="00F640FA"/>
    <w:rsid w:val="00F6432E"/>
    <w:rsid w:val="00F64780"/>
    <w:rsid w:val="00F66656"/>
    <w:rsid w:val="00F6684D"/>
    <w:rsid w:val="00F67B7D"/>
    <w:rsid w:val="00F67CAA"/>
    <w:rsid w:val="00F709E0"/>
    <w:rsid w:val="00F73BD0"/>
    <w:rsid w:val="00F73E90"/>
    <w:rsid w:val="00F74493"/>
    <w:rsid w:val="00F74A59"/>
    <w:rsid w:val="00F74F3A"/>
    <w:rsid w:val="00F770DA"/>
    <w:rsid w:val="00F80298"/>
    <w:rsid w:val="00F8199E"/>
    <w:rsid w:val="00F82436"/>
    <w:rsid w:val="00F8277A"/>
    <w:rsid w:val="00F82971"/>
    <w:rsid w:val="00F82AC6"/>
    <w:rsid w:val="00F83961"/>
    <w:rsid w:val="00F83995"/>
    <w:rsid w:val="00F8410D"/>
    <w:rsid w:val="00F847A3"/>
    <w:rsid w:val="00F855F4"/>
    <w:rsid w:val="00F85BA7"/>
    <w:rsid w:val="00F86655"/>
    <w:rsid w:val="00F86D5B"/>
    <w:rsid w:val="00F87206"/>
    <w:rsid w:val="00F873B7"/>
    <w:rsid w:val="00F9042A"/>
    <w:rsid w:val="00F909A2"/>
    <w:rsid w:val="00F92D3A"/>
    <w:rsid w:val="00F932ED"/>
    <w:rsid w:val="00F93D50"/>
    <w:rsid w:val="00F94C0D"/>
    <w:rsid w:val="00F95C2F"/>
    <w:rsid w:val="00F9715D"/>
    <w:rsid w:val="00FA00CD"/>
    <w:rsid w:val="00FA09C2"/>
    <w:rsid w:val="00FA0E35"/>
    <w:rsid w:val="00FA0FCD"/>
    <w:rsid w:val="00FA1302"/>
    <w:rsid w:val="00FA13B9"/>
    <w:rsid w:val="00FA1AD6"/>
    <w:rsid w:val="00FA20B9"/>
    <w:rsid w:val="00FA3514"/>
    <w:rsid w:val="00FA3D20"/>
    <w:rsid w:val="00FA4589"/>
    <w:rsid w:val="00FA5068"/>
    <w:rsid w:val="00FA5E6E"/>
    <w:rsid w:val="00FB009E"/>
    <w:rsid w:val="00FB0DAA"/>
    <w:rsid w:val="00FB0EBE"/>
    <w:rsid w:val="00FB1489"/>
    <w:rsid w:val="00FB1D53"/>
    <w:rsid w:val="00FB3E34"/>
    <w:rsid w:val="00FB441D"/>
    <w:rsid w:val="00FB475F"/>
    <w:rsid w:val="00FB553E"/>
    <w:rsid w:val="00FB6BFE"/>
    <w:rsid w:val="00FB72BC"/>
    <w:rsid w:val="00FC03AB"/>
    <w:rsid w:val="00FC0CDD"/>
    <w:rsid w:val="00FC3649"/>
    <w:rsid w:val="00FC435F"/>
    <w:rsid w:val="00FC4643"/>
    <w:rsid w:val="00FC4AE1"/>
    <w:rsid w:val="00FC4B14"/>
    <w:rsid w:val="00FC4C06"/>
    <w:rsid w:val="00FC4D9F"/>
    <w:rsid w:val="00FC72AE"/>
    <w:rsid w:val="00FC74CB"/>
    <w:rsid w:val="00FD036A"/>
    <w:rsid w:val="00FD139D"/>
    <w:rsid w:val="00FD228E"/>
    <w:rsid w:val="00FD24AF"/>
    <w:rsid w:val="00FD2641"/>
    <w:rsid w:val="00FD2CB5"/>
    <w:rsid w:val="00FD2EED"/>
    <w:rsid w:val="00FD2F70"/>
    <w:rsid w:val="00FD3FA2"/>
    <w:rsid w:val="00FD4AAF"/>
    <w:rsid w:val="00FD53FA"/>
    <w:rsid w:val="00FD5690"/>
    <w:rsid w:val="00FD58D2"/>
    <w:rsid w:val="00FD6FD1"/>
    <w:rsid w:val="00FD7735"/>
    <w:rsid w:val="00FD7BE2"/>
    <w:rsid w:val="00FE100D"/>
    <w:rsid w:val="00FE1035"/>
    <w:rsid w:val="00FE2378"/>
    <w:rsid w:val="00FE255A"/>
    <w:rsid w:val="00FE2A2D"/>
    <w:rsid w:val="00FE4268"/>
    <w:rsid w:val="00FE4F30"/>
    <w:rsid w:val="00FE6738"/>
    <w:rsid w:val="00FE67DD"/>
    <w:rsid w:val="00FE7111"/>
    <w:rsid w:val="00FE7E14"/>
    <w:rsid w:val="00FF0109"/>
    <w:rsid w:val="00FF28C0"/>
    <w:rsid w:val="00FF372B"/>
    <w:rsid w:val="00FF4116"/>
    <w:rsid w:val="00FF4CA0"/>
    <w:rsid w:val="00FF5E61"/>
    <w:rsid w:val="00FF64CD"/>
    <w:rsid w:val="00FF66E3"/>
    <w:rsid w:val="00FF6C22"/>
    <w:rsid w:val="00FF744C"/>
    <w:rsid w:val="00FF7962"/>
    <w:rsid w:val="00FF7D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4:docId w14:val="7851363D"/>
  <w15:docId w15:val="{BF6E7251-9F44-445F-82E4-7A07D6E5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color w:val="404040" w:themeColor="text1" w:themeTint="BF"/>
        <w:lang w:val="fr-FR" w:eastAsia="fr-FR" w:bidi="ar-SA"/>
      </w:rPr>
    </w:rPrDefault>
    <w:pPrDefault>
      <w:pPr>
        <w:spacing w:before="60" w:after="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99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0EB0"/>
    <w:pPr>
      <w:spacing w:before="120" w:after="120"/>
      <w:jc w:val="both"/>
    </w:pPr>
    <w:rPr>
      <w:rFonts w:asciiTheme="minorHAnsi" w:hAnsiTheme="minorHAnsi" w:cstheme="minorHAnsi"/>
      <w:color w:val="000000"/>
      <w:sz w:val="22"/>
      <w:szCs w:val="21"/>
      <w:shd w:val="clear" w:color="auto" w:fill="FFFFFF"/>
    </w:rPr>
  </w:style>
  <w:style w:type="paragraph" w:styleId="Titre1">
    <w:name w:val="heading 1"/>
    <w:aliases w:val="T1,H1,heading 1,chapitre,Contrat 1,Titre 1 SQ,t1.T1.Titre 1,t1.T1,1.Titre 1,h1,l1,level 1,level1,1,1titre,1titre1,1titre2,1titre3,1titre4,1titre5,1titre6,Activité,t1,Header1,SQLI-1,Teamlog-T1,Level a,Titre1,Titre 1 AI,titre 1.,l1+toc 1"/>
    <w:basedOn w:val="onepoint-Titre1"/>
    <w:next w:val="Normal"/>
    <w:link w:val="Titre1Car"/>
    <w:uiPriority w:val="9"/>
    <w:qFormat/>
    <w:rsid w:val="00A877A9"/>
    <w:pPr>
      <w:keepNext/>
      <w:widowControl w:val="0"/>
      <w:numPr>
        <w:numId w:val="1"/>
      </w:numPr>
      <w:ind w:left="567" w:hanging="567"/>
    </w:pPr>
    <w:rPr>
      <w:bCs/>
      <w:szCs w:val="24"/>
    </w:rPr>
  </w:style>
  <w:style w:type="paragraph" w:styleId="Titre2">
    <w:name w:val="heading 2"/>
    <w:aliases w:val="Heading 2,Titre 2 SQ,H2,T2,Heading2,Heading21,heading 2,l2,I2,chapitre 1.1,paragraphe,Titre 21,t2.T2,h2,Titre2,Titre 2 tbo,l21,I21,Heading 21,H21,chapitre 1.11,paragraphe1,Titre 211,t2.T21,h21,Titre21,l22,I22,Heading 22,H22,chapitre 1.12,t2.T22"/>
    <w:basedOn w:val="onepoint-Titre2"/>
    <w:next w:val="Normal"/>
    <w:link w:val="Titre2Car"/>
    <w:uiPriority w:val="9"/>
    <w:semiHidden/>
    <w:qFormat/>
    <w:rsid w:val="003711AA"/>
    <w:pPr>
      <w:widowControl w:val="0"/>
      <w:tabs>
        <w:tab w:val="left" w:pos="720"/>
      </w:tabs>
      <w:spacing w:before="360"/>
      <w:ind w:left="454" w:hanging="454"/>
    </w:pPr>
    <w:rPr>
      <w:bCs/>
    </w:rPr>
  </w:style>
  <w:style w:type="paragraph" w:styleId="Titre3">
    <w:name w:val="heading 3"/>
    <w:aliases w:val="Heading 3,T3,H3,Titre 3 SQ,NCS-H3,H31,H32,H33,H34,H35,H36,H37,H38,H39,H311,H321,H331,H341,H351,H361,H371,H381,H310,H312,H322,H332,H342,H352,H362,H372,H382,H313,H323,H333,H343,H353,H363,H373,H383,H314,H324,H334,H344,H354,H364,H374,H384,H391,H3111"/>
    <w:basedOn w:val="Normal"/>
    <w:next w:val="Normal"/>
    <w:link w:val="Titre3Car"/>
    <w:autoRedefine/>
    <w:uiPriority w:val="9"/>
    <w:semiHidden/>
    <w:qFormat/>
    <w:rsid w:val="00890254"/>
    <w:pPr>
      <w:keepNext/>
      <w:numPr>
        <w:ilvl w:val="2"/>
      </w:numPr>
      <w:pBdr>
        <w:bottom w:val="dashSmallGap" w:sz="8" w:space="1" w:color="00B050"/>
      </w:pBdr>
      <w:tabs>
        <w:tab w:val="left" w:pos="737"/>
      </w:tabs>
      <w:ind w:left="737" w:hanging="737"/>
      <w:outlineLvl w:val="2"/>
    </w:pPr>
    <w:rPr>
      <w:rFonts w:ascii="Times New Roman" w:hAnsi="Times New Roman"/>
      <w:b/>
      <w:bCs/>
      <w:sz w:val="24"/>
      <w:szCs w:val="24"/>
      <w:u w:val="single"/>
    </w:rPr>
  </w:style>
  <w:style w:type="paragraph" w:styleId="Titre4">
    <w:name w:val="heading 4"/>
    <w:aliases w:val="Heading 4,H4,T4,SQLI-4,Alinéa,4,Heading4_Titre4,Ref Heading 1,rh1,Heading sql,Titre 41,t4.T4,Ubizen 4,H41,Titre4,heading 4,l4,l41,l42,Teamlog-T4,Proposal Center 4,t4.T4.Titre 4,t4,Lev 4,4 dash,d,3,Titre 4_JD,(Alt+4),h4,Unterunterabschnitt,b,NCS-"/>
    <w:basedOn w:val="Normal"/>
    <w:next w:val="Normal"/>
    <w:link w:val="Titre4Car"/>
    <w:uiPriority w:val="9"/>
    <w:semiHidden/>
    <w:qFormat/>
    <w:rsid w:val="001333F6"/>
    <w:pPr>
      <w:keepNext/>
      <w:ind w:left="2160" w:hanging="2160"/>
      <w:outlineLvl w:val="3"/>
    </w:pPr>
    <w:rPr>
      <w:i/>
      <w:iCs/>
    </w:rPr>
  </w:style>
  <w:style w:type="paragraph" w:styleId="Titre5">
    <w:name w:val="heading 5"/>
    <w:aliases w:val="H5,T5,NCS-H5,Edf Titre 5,Heading 5,Roman list,Titre 5 CS,Bloc,Bloc1,Bloc2,Heading 5 - DO NOT USE,Roman list1,Roman list2,Roman list11,Roman list3,Roman list12,Roman list21,Roman list111,Roman list4,Roman list5,ASAPHeading 5,Aston T5,a sup"/>
    <w:basedOn w:val="Normal"/>
    <w:next w:val="Normal"/>
    <w:uiPriority w:val="9"/>
    <w:semiHidden/>
    <w:qFormat/>
    <w:rsid w:val="001333F6"/>
    <w:pPr>
      <w:keepNext/>
      <w:outlineLvl w:val="4"/>
    </w:pPr>
    <w:rPr>
      <w:rFonts w:ascii="Times New Roman" w:hAnsi="Times New Roman"/>
      <w:b/>
      <w:bCs/>
      <w:sz w:val="24"/>
      <w:szCs w:val="24"/>
    </w:rPr>
  </w:style>
  <w:style w:type="paragraph" w:styleId="Titre6">
    <w:name w:val="heading 6"/>
    <w:basedOn w:val="Normal"/>
    <w:next w:val="Normal"/>
    <w:uiPriority w:val="9"/>
    <w:semiHidden/>
    <w:qFormat/>
    <w:rsid w:val="001333F6"/>
    <w:pPr>
      <w:keepNext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jc w:val="center"/>
      <w:outlineLvl w:val="5"/>
    </w:pPr>
    <w:rPr>
      <w:b/>
      <w:bCs/>
      <w:sz w:val="26"/>
      <w:szCs w:val="26"/>
    </w:rPr>
  </w:style>
  <w:style w:type="paragraph" w:styleId="Titre7">
    <w:name w:val="heading 7"/>
    <w:aliases w:val="letter list,lettered list,Heading7_Titre7,H7,Niveau 7,Niveau7"/>
    <w:basedOn w:val="Normal"/>
    <w:next w:val="Normal"/>
    <w:link w:val="Titre7Car"/>
    <w:uiPriority w:val="9"/>
    <w:semiHidden/>
    <w:qFormat/>
    <w:rsid w:val="001333F6"/>
    <w:pPr>
      <w:keepNext/>
      <w:numPr>
        <w:ilvl w:val="12"/>
      </w:numPr>
      <w:tabs>
        <w:tab w:val="left" w:pos="2160"/>
      </w:tabs>
      <w:outlineLvl w:val="6"/>
    </w:pPr>
    <w:rPr>
      <w:b/>
      <w:bCs/>
    </w:rPr>
  </w:style>
  <w:style w:type="paragraph" w:styleId="Titre8">
    <w:name w:val="heading 8"/>
    <w:basedOn w:val="Normal"/>
    <w:next w:val="Normal"/>
    <w:uiPriority w:val="9"/>
    <w:semiHidden/>
    <w:qFormat/>
    <w:rsid w:val="001333F6"/>
    <w:pPr>
      <w:keepNext/>
      <w:outlineLvl w:val="7"/>
    </w:pPr>
    <w:rPr>
      <w:i/>
      <w:iCs/>
    </w:rPr>
  </w:style>
  <w:style w:type="paragraph" w:styleId="Titre9">
    <w:name w:val="heading 9"/>
    <w:basedOn w:val="Normal"/>
    <w:next w:val="Normal"/>
    <w:uiPriority w:val="9"/>
    <w:semiHidden/>
    <w:qFormat/>
    <w:rsid w:val="001333F6"/>
    <w:pPr>
      <w:keepNext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jc w:val="center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nepoint-Titre1">
    <w:name w:val="onepoint - Titre 1"/>
    <w:basedOn w:val="Normal"/>
    <w:next w:val="Normal"/>
    <w:link w:val="onepoint-Titre1Car"/>
    <w:qFormat/>
    <w:rsid w:val="005C0EB0"/>
    <w:pPr>
      <w:pageBreakBefore/>
      <w:numPr>
        <w:numId w:val="15"/>
      </w:numPr>
      <w:outlineLvl w:val="0"/>
    </w:pPr>
    <w:rPr>
      <w:rFonts w:ascii="Lato Black" w:hAnsi="Lato Black"/>
      <w:b/>
      <w:smallCaps/>
      <w:color w:val="283658" w:themeColor="accent3" w:themeShade="80"/>
      <w:sz w:val="36"/>
      <w:lang w:eastAsia="en-US"/>
    </w:rPr>
  </w:style>
  <w:style w:type="character" w:customStyle="1" w:styleId="onepoint-Titre1Car">
    <w:name w:val="onepoint - Titre 1 Car"/>
    <w:basedOn w:val="Policepardfaut"/>
    <w:link w:val="onepoint-Titre1"/>
    <w:rsid w:val="005C0EB0"/>
    <w:rPr>
      <w:rFonts w:ascii="Lato Black" w:hAnsi="Lato Black" w:cstheme="minorHAnsi"/>
      <w:b/>
      <w:smallCaps/>
      <w:color w:val="283658" w:themeColor="accent3" w:themeShade="80"/>
      <w:sz w:val="36"/>
      <w:szCs w:val="21"/>
      <w:lang w:eastAsia="en-US"/>
    </w:rPr>
  </w:style>
  <w:style w:type="paragraph" w:customStyle="1" w:styleId="onepoint-Titre2">
    <w:name w:val="onepoint - Titre 2"/>
    <w:basedOn w:val="onepoint-listepuce1"/>
    <w:link w:val="onepoint-Titre2Car"/>
    <w:autoRedefine/>
    <w:qFormat/>
    <w:rsid w:val="00960507"/>
    <w:pPr>
      <w:keepNext/>
      <w:keepLines/>
      <w:numPr>
        <w:ilvl w:val="1"/>
        <w:numId w:val="6"/>
      </w:numPr>
      <w:spacing w:before="180" w:after="120"/>
      <w:ind w:left="567" w:hanging="567"/>
      <w:jc w:val="left"/>
      <w:outlineLvl w:val="1"/>
    </w:pPr>
    <w:rPr>
      <w:rFonts w:ascii="Lato Black" w:hAnsi="Lato Black"/>
      <w:color w:val="0070C0"/>
      <w:sz w:val="28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424D74"/>
    <w:pPr>
      <w:tabs>
        <w:tab w:val="center" w:pos="4536"/>
        <w:tab w:val="right" w:pos="9072"/>
      </w:tabs>
      <w:spacing w:before="0" w:after="0"/>
    </w:pPr>
  </w:style>
  <w:style w:type="character" w:customStyle="1" w:styleId="onepoint-Titre2Car">
    <w:name w:val="onepoint - Titre 2 Car"/>
    <w:basedOn w:val="Policepardfaut"/>
    <w:link w:val="onepoint-Titre2"/>
    <w:rsid w:val="00960507"/>
    <w:rPr>
      <w:rFonts w:ascii="Lato Black" w:hAnsi="Lato Black"/>
      <w:color w:val="0070C0"/>
      <w:sz w:val="28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24D74"/>
    <w:rPr>
      <w:rFonts w:ascii="Arial" w:hAnsi="Arial"/>
      <w:color w:val="auto"/>
      <w:sz w:val="18"/>
    </w:rPr>
  </w:style>
  <w:style w:type="paragraph" w:styleId="En-tte">
    <w:name w:val="header"/>
    <w:basedOn w:val="Normal"/>
    <w:link w:val="En-tteCar"/>
    <w:unhideWhenUsed/>
    <w:rsid w:val="00424D74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rsid w:val="00424D74"/>
    <w:rPr>
      <w:rFonts w:ascii="Arial" w:hAnsi="Arial"/>
      <w:color w:val="auto"/>
      <w:sz w:val="18"/>
    </w:rPr>
  </w:style>
  <w:style w:type="paragraph" w:customStyle="1" w:styleId="onepoint-Titrepagedegarde">
    <w:name w:val="onepoint - Titre page de garde"/>
    <w:basedOn w:val="Normal"/>
    <w:qFormat/>
    <w:rsid w:val="00424D74"/>
    <w:rPr>
      <w:b/>
      <w:smallCaps/>
      <w:noProof/>
      <w:sz w:val="52"/>
    </w:rPr>
  </w:style>
  <w:style w:type="paragraph" w:customStyle="1" w:styleId="onepoint-Sous-titrepagedegarde">
    <w:name w:val="onepoint - Sous-titre page de garde"/>
    <w:basedOn w:val="onepoint-Titrepagedegarde"/>
    <w:qFormat/>
    <w:rsid w:val="00424D74"/>
    <w:rPr>
      <w:sz w:val="28"/>
    </w:rPr>
  </w:style>
  <w:style w:type="character" w:styleId="Numrodepage">
    <w:name w:val="page number"/>
    <w:basedOn w:val="Policepardfaut"/>
    <w:rsid w:val="001333F6"/>
  </w:style>
  <w:style w:type="paragraph" w:styleId="Explorateurdedocuments">
    <w:name w:val="Document Map"/>
    <w:basedOn w:val="Normal"/>
    <w:semiHidden/>
    <w:rsid w:val="001333F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6658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onepoint-listepuces">
    <w:name w:val="onepoint - liste à puces"/>
    <w:autoRedefine/>
    <w:qFormat/>
    <w:rsid w:val="00F54589"/>
    <w:pPr>
      <w:numPr>
        <w:numId w:val="4"/>
      </w:numPr>
      <w:spacing w:before="120" w:after="120"/>
      <w:contextualSpacing/>
      <w:jc w:val="both"/>
    </w:pPr>
    <w:rPr>
      <w:noProof/>
      <w:color w:val="auto"/>
      <w:sz w:val="18"/>
      <w:lang w:eastAsia="en-US"/>
    </w:rPr>
  </w:style>
  <w:style w:type="paragraph" w:customStyle="1" w:styleId="onePoint-TitreParagraphe">
    <w:name w:val="onePoint - Titre Paragraphe"/>
    <w:basedOn w:val="Normal"/>
    <w:qFormat/>
    <w:rsid w:val="008D7726"/>
    <w:pPr>
      <w:contextualSpacing/>
    </w:pPr>
    <w:rPr>
      <w:b/>
      <w:smallCaps/>
      <w:color w:val="009EDC"/>
      <w:sz w:val="24"/>
    </w:rPr>
  </w:style>
  <w:style w:type="paragraph" w:customStyle="1" w:styleId="onePoint-TableauTitrecentr">
    <w:name w:val="onePoint - Tableau Titre centré"/>
    <w:basedOn w:val="Normal"/>
    <w:link w:val="onePoint-TableauTitrecentrCar"/>
    <w:qFormat/>
    <w:rsid w:val="003B4D4C"/>
    <w:pPr>
      <w:spacing w:before="60" w:after="0"/>
      <w:jc w:val="center"/>
    </w:pPr>
    <w:rPr>
      <w:bCs/>
      <w:smallCaps/>
      <w:color w:val="FFFFFF" w:themeColor="background1"/>
    </w:rPr>
  </w:style>
  <w:style w:type="paragraph" w:styleId="TM1">
    <w:name w:val="toc 1"/>
    <w:basedOn w:val="Normal"/>
    <w:next w:val="Normal"/>
    <w:autoRedefine/>
    <w:uiPriority w:val="39"/>
    <w:rsid w:val="00AB4864"/>
    <w:pPr>
      <w:tabs>
        <w:tab w:val="left" w:pos="440"/>
        <w:tab w:val="right" w:leader="underscore" w:pos="9203"/>
      </w:tabs>
      <w:spacing w:after="100"/>
    </w:pPr>
    <w:rPr>
      <w:rFonts w:ascii="Lato Black" w:hAnsi="Lato Black"/>
      <w:b/>
      <w:smallCaps/>
      <w:color w:val="002060"/>
    </w:rPr>
  </w:style>
  <w:style w:type="paragraph" w:styleId="TM2">
    <w:name w:val="toc 2"/>
    <w:basedOn w:val="Normal"/>
    <w:next w:val="Normal"/>
    <w:autoRedefine/>
    <w:uiPriority w:val="39"/>
    <w:rsid w:val="002E2D3A"/>
    <w:pPr>
      <w:tabs>
        <w:tab w:val="left" w:pos="567"/>
        <w:tab w:val="right" w:leader="underscore" w:pos="9203"/>
      </w:tabs>
      <w:spacing w:before="0" w:after="100"/>
    </w:pPr>
    <w:rPr>
      <w:sz w:val="16"/>
    </w:rPr>
  </w:style>
  <w:style w:type="paragraph" w:customStyle="1" w:styleId="onepoint-Titre3">
    <w:name w:val="onepoint - Titre 3"/>
    <w:basedOn w:val="Normal"/>
    <w:next w:val="Normal"/>
    <w:qFormat/>
    <w:rsid w:val="00EA59F9"/>
    <w:pPr>
      <w:keepNext/>
      <w:numPr>
        <w:ilvl w:val="2"/>
        <w:numId w:val="15"/>
      </w:numPr>
      <w:tabs>
        <w:tab w:val="left" w:pos="1134"/>
      </w:tabs>
      <w:spacing w:before="180"/>
      <w:contextualSpacing/>
      <w:jc w:val="left"/>
      <w:outlineLvl w:val="2"/>
    </w:pPr>
    <w:rPr>
      <w:rFonts w:ascii="Lato Black" w:hAnsi="Lato Black"/>
      <w:b/>
      <w:bCs/>
      <w:color w:val="283658" w:themeColor="accent3" w:themeShade="80"/>
      <w:szCs w:val="24"/>
      <w:lang w:eastAsia="en-US"/>
    </w:rPr>
  </w:style>
  <w:style w:type="paragraph" w:customStyle="1" w:styleId="onePoint-Titre4">
    <w:name w:val="onePoint - Titre 4"/>
    <w:basedOn w:val="Normal"/>
    <w:next w:val="Normal"/>
    <w:qFormat/>
    <w:rsid w:val="000F3094"/>
    <w:pPr>
      <w:keepNext/>
      <w:widowControl w:val="0"/>
      <w:numPr>
        <w:ilvl w:val="3"/>
        <w:numId w:val="15"/>
      </w:numPr>
      <w:spacing w:after="60"/>
      <w:jc w:val="left"/>
      <w:outlineLvl w:val="3"/>
    </w:pPr>
    <w:rPr>
      <w:b/>
      <w:bCs/>
      <w:color w:val="002060"/>
      <w:szCs w:val="24"/>
      <w:lang w:eastAsia="en-US"/>
    </w:rPr>
  </w:style>
  <w:style w:type="paragraph" w:styleId="TM3">
    <w:name w:val="toc 3"/>
    <w:basedOn w:val="Normal"/>
    <w:next w:val="Normal"/>
    <w:autoRedefine/>
    <w:uiPriority w:val="39"/>
    <w:rsid w:val="002E2D3A"/>
    <w:pPr>
      <w:tabs>
        <w:tab w:val="left" w:pos="1320"/>
        <w:tab w:val="right" w:leader="dot" w:pos="9203"/>
      </w:tabs>
      <w:spacing w:after="100"/>
      <w:ind w:left="400"/>
    </w:pPr>
  </w:style>
  <w:style w:type="character" w:customStyle="1" w:styleId="onePoint-TableauTitrecentrCar">
    <w:name w:val="onePoint - Tableau Titre centré Car"/>
    <w:basedOn w:val="Policepardfaut"/>
    <w:link w:val="onePoint-TableauTitrecentr"/>
    <w:rsid w:val="003B4D4C"/>
    <w:rPr>
      <w:rFonts w:ascii="Arial" w:hAnsi="Arial"/>
      <w:bCs/>
      <w:smallCaps/>
      <w:color w:val="FFFFFF" w:themeColor="background1"/>
    </w:rPr>
  </w:style>
  <w:style w:type="table" w:customStyle="1" w:styleId="OPBleu">
    <w:name w:val="OP_Bleu"/>
    <w:basedOn w:val="TableauNormal"/>
    <w:uiPriority w:val="99"/>
    <w:qFormat/>
    <w:rsid w:val="00B26476"/>
    <w:rPr>
      <w:rFonts w:ascii="Calibri" w:hAnsi="Calibri"/>
      <w:color w:val="002060"/>
      <w:sz w:val="18"/>
    </w:rPr>
    <w:tblPr>
      <w:tblStyleRowBandSize w:val="1"/>
      <w:tblStyleColBandSize w:val="1"/>
      <w:tblBorders>
        <w:top w:val="single" w:sz="8" w:space="0" w:color="D1282E" w:themeColor="text2"/>
        <w:left w:val="single" w:sz="8" w:space="0" w:color="D1282E" w:themeColor="text2"/>
        <w:bottom w:val="single" w:sz="8" w:space="0" w:color="D1282E" w:themeColor="text2"/>
        <w:right w:val="single" w:sz="8" w:space="0" w:color="D1282E" w:themeColor="text2"/>
      </w:tblBorders>
    </w:tblPr>
    <w:tblStylePr w:type="firstRow">
      <w:rPr>
        <w:rFonts w:ascii="Calibri" w:hAnsi="Calibri"/>
        <w:b/>
        <w:i w:val="0"/>
        <w:caps w:val="0"/>
        <w:smallCaps/>
        <w:color w:val="FFFFFF" w:themeColor="background1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97DBB"/>
      </w:tcPr>
    </w:tblStylePr>
    <w:tblStylePr w:type="band1Horz">
      <w:tblPr/>
      <w:tcPr>
        <w:tc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nil"/>
          <w:insideV w:val="dotted" w:sz="2" w:space="0" w:color="auto"/>
          <w:tl2br w:val="nil"/>
          <w:tr2bl w:val="nil"/>
        </w:tcBorders>
      </w:tcPr>
    </w:tblStylePr>
    <w:tblStylePr w:type="band2Horz">
      <w:tblPr/>
      <w:tcPr>
        <w:tc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nil"/>
          <w:insideV w:val="dotted" w:sz="2" w:space="0" w:color="auto"/>
          <w:tl2br w:val="nil"/>
          <w:tr2bl w:val="nil"/>
        </w:tcBorders>
        <w:shd w:val="clear" w:color="auto" w:fill="C9C9C9" w:themeFill="accent1" w:themeFillTint="66"/>
      </w:tcPr>
    </w:tblStylePr>
  </w:style>
  <w:style w:type="table" w:styleId="Tableauprofessionnel">
    <w:name w:val="Table Professional"/>
    <w:basedOn w:val="TableauNormal"/>
    <w:rsid w:val="00B264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OPTableauBleu">
    <w:name w:val="OP_TableauBleu"/>
    <w:basedOn w:val="TableauNormal"/>
    <w:uiPriority w:val="99"/>
    <w:qFormat/>
    <w:rsid w:val="009D2C9D"/>
    <w:pPr>
      <w:spacing w:before="120" w:after="120"/>
      <w:jc w:val="both"/>
    </w:pPr>
    <w:rPr>
      <w:rFonts w:ascii="Calibri" w:hAnsi="Calibri"/>
      <w:color w:val="002060"/>
      <w:sz w:val="18"/>
    </w:rPr>
    <w:tblPr>
      <w:tblStyleRowBandSize w:val="1"/>
      <w:jc w:val="center"/>
      <w:tblBorders>
        <w:top w:val="single" w:sz="8" w:space="0" w:color="1F497D"/>
        <w:left w:val="single" w:sz="8" w:space="0" w:color="1F497D"/>
        <w:bottom w:val="single" w:sz="8" w:space="0" w:color="1F497D"/>
        <w:right w:val="single" w:sz="8" w:space="0" w:color="1F497D"/>
        <w:insideH w:val="dotted" w:sz="2" w:space="0" w:color="1F497D"/>
        <w:insideV w:val="dotted" w:sz="2" w:space="0" w:color="1F497D"/>
      </w:tblBorders>
    </w:tblPr>
    <w:trPr>
      <w:cantSplit/>
      <w:jc w:val="center"/>
    </w:trPr>
    <w:tcPr>
      <w:shd w:val="clear" w:color="auto" w:fill="auto"/>
      <w:vAlign w:val="center"/>
    </w:tcPr>
    <w:tblStylePr w:type="firstRow">
      <w:rPr>
        <w:rFonts w:ascii="Calibri" w:hAnsi="Calibri"/>
        <w:b/>
        <w:caps w:val="0"/>
        <w:smallCaps/>
        <w:color w:val="0F243E"/>
        <w:sz w:val="16"/>
      </w:rPr>
      <w:tblPr/>
      <w:tcPr>
        <w:shd w:val="clear" w:color="auto" w:fill="95B3D7"/>
      </w:tcPr>
    </w:tblStylePr>
    <w:tblStylePr w:type="firstCol">
      <w:rPr>
        <w:b/>
        <w:color w:val="002060"/>
      </w:rPr>
      <w:tblPr/>
      <w:tcPr>
        <w:shd w:val="clear" w:color="auto" w:fill="95B3D7"/>
      </w:tcPr>
    </w:tblStylePr>
    <w:tblStylePr w:type="band2Horz">
      <w:tblPr/>
      <w:tcPr>
        <w:shd w:val="clear" w:color="auto" w:fill="B8CCE4"/>
      </w:tcPr>
    </w:tblStylePr>
  </w:style>
  <w:style w:type="table" w:styleId="Tramemoyenne1-Accent5">
    <w:name w:val="Medium Shading 1 Accent 5"/>
    <w:basedOn w:val="TableauNormal"/>
    <w:uiPriority w:val="63"/>
    <w:rsid w:val="001E4F19"/>
    <w:tblPr>
      <w:tblStyleRowBandSize w:val="1"/>
      <w:tblStyleColBandSize w:val="1"/>
      <w:tblBorders>
        <w:top w:val="single" w:sz="8" w:space="0" w:color="E4825A" w:themeColor="accent5" w:themeTint="BF"/>
        <w:left w:val="single" w:sz="8" w:space="0" w:color="E4825A" w:themeColor="accent5" w:themeTint="BF"/>
        <w:bottom w:val="single" w:sz="8" w:space="0" w:color="E4825A" w:themeColor="accent5" w:themeTint="BF"/>
        <w:right w:val="single" w:sz="8" w:space="0" w:color="E4825A" w:themeColor="accent5" w:themeTint="BF"/>
        <w:insideH w:val="single" w:sz="8" w:space="0" w:color="E4825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25A" w:themeColor="accent5" w:themeTint="BF"/>
          <w:left w:val="single" w:sz="8" w:space="0" w:color="E4825A" w:themeColor="accent5" w:themeTint="BF"/>
          <w:bottom w:val="single" w:sz="8" w:space="0" w:color="E4825A" w:themeColor="accent5" w:themeTint="BF"/>
          <w:right w:val="single" w:sz="8" w:space="0" w:color="E4825A" w:themeColor="accent5" w:themeTint="BF"/>
          <w:insideH w:val="nil"/>
          <w:insideV w:val="nil"/>
        </w:tcBorders>
        <w:shd w:val="clear" w:color="auto" w:fill="DC592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25A" w:themeColor="accent5" w:themeTint="BF"/>
          <w:left w:val="single" w:sz="8" w:space="0" w:color="E4825A" w:themeColor="accent5" w:themeTint="BF"/>
          <w:bottom w:val="single" w:sz="8" w:space="0" w:color="E4825A" w:themeColor="accent5" w:themeTint="BF"/>
          <w:right w:val="single" w:sz="8" w:space="0" w:color="E4825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moyenne1-Accent5">
    <w:name w:val="Medium List 1 Accent 5"/>
    <w:basedOn w:val="TableauNormal"/>
    <w:uiPriority w:val="65"/>
    <w:rsid w:val="001E4F19"/>
    <w:rPr>
      <w:color w:val="000000" w:themeColor="text1"/>
    </w:rPr>
    <w:tblPr>
      <w:tblStyleRowBandSize w:val="1"/>
      <w:tblStyleColBandSize w:val="1"/>
      <w:tblBorders>
        <w:top w:val="single" w:sz="8" w:space="0" w:color="DC5924" w:themeColor="accent5"/>
        <w:bottom w:val="single" w:sz="8" w:space="0" w:color="DC592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C5924" w:themeColor="accent5"/>
        </w:tcBorders>
      </w:tcPr>
    </w:tblStylePr>
    <w:tblStylePr w:type="lastRow">
      <w:rPr>
        <w:b/>
        <w:bCs/>
        <w:color w:val="D1282E" w:themeColor="text2"/>
      </w:rPr>
      <w:tblPr/>
      <w:tcPr>
        <w:tcBorders>
          <w:top w:val="single" w:sz="8" w:space="0" w:color="DC5924" w:themeColor="accent5"/>
          <w:bottom w:val="single" w:sz="8" w:space="0" w:color="DC592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C5924" w:themeColor="accent5"/>
          <w:bottom w:val="single" w:sz="8" w:space="0" w:color="DC5924" w:themeColor="accent5"/>
        </w:tcBorders>
      </w:tcPr>
    </w:tblStylePr>
    <w:tblStylePr w:type="band1Vert">
      <w:tblPr/>
      <w:tcPr>
        <w:shd w:val="clear" w:color="auto" w:fill="F6D5C8" w:themeFill="accent5" w:themeFillTint="3F"/>
      </w:tcPr>
    </w:tblStylePr>
    <w:tblStylePr w:type="band1Horz">
      <w:tblPr/>
      <w:tcPr>
        <w:shd w:val="clear" w:color="auto" w:fill="F6D5C8" w:themeFill="accent5" w:themeFillTint="3F"/>
      </w:tcPr>
    </w:tblStylePr>
  </w:style>
  <w:style w:type="paragraph" w:styleId="Notedebasdepage">
    <w:name w:val="footnote text"/>
    <w:basedOn w:val="Normal"/>
    <w:link w:val="NotedebasdepageCar"/>
    <w:unhideWhenUsed/>
    <w:rsid w:val="00824619"/>
    <w:pPr>
      <w:spacing w:before="60"/>
    </w:pPr>
    <w:rPr>
      <w:rFonts w:ascii="Trebuchet MS" w:eastAsia="Calibri" w:hAnsi="Trebuchet MS"/>
      <w:color w:val="0F243E"/>
      <w:sz w:val="16"/>
    </w:rPr>
  </w:style>
  <w:style w:type="character" w:customStyle="1" w:styleId="NotedebasdepageCar">
    <w:name w:val="Note de bas de page Car"/>
    <w:basedOn w:val="Policepardfaut"/>
    <w:link w:val="Notedebasdepage"/>
    <w:rsid w:val="00824619"/>
    <w:rPr>
      <w:rFonts w:ascii="Trebuchet MS" w:eastAsia="Calibri" w:hAnsi="Trebuchet MS"/>
      <w:color w:val="0F243E"/>
      <w:sz w:val="16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D51EF9"/>
    <w:pPr>
      <w:spacing w:before="100" w:beforeAutospacing="1" w:after="100" w:afterAutospacing="1"/>
    </w:pPr>
    <w:rPr>
      <w:rFonts w:eastAsiaTheme="minorEastAsia"/>
      <w:color w:val="FFFFFF" w:themeColor="background1"/>
      <w:sz w:val="24"/>
      <w:szCs w:val="24"/>
    </w:rPr>
  </w:style>
  <w:style w:type="table" w:customStyle="1" w:styleId="OPEngagement">
    <w:name w:val="OP_Engagement"/>
    <w:basedOn w:val="TableauNormal"/>
    <w:uiPriority w:val="99"/>
    <w:qFormat/>
    <w:rsid w:val="00963739"/>
    <w:rPr>
      <w:rFonts w:ascii="Calibri" w:hAnsi="Calibri"/>
    </w:rPr>
    <w:tblPr>
      <w:tblBorders>
        <w:left w:val="single" w:sz="18" w:space="0" w:color="00B050"/>
      </w:tblBorders>
    </w:tblPr>
  </w:style>
  <w:style w:type="table" w:customStyle="1" w:styleId="Tramemoyenne1-Accent61">
    <w:name w:val="Trame moyenne 1 - Accent 61"/>
    <w:uiPriority w:val="63"/>
    <w:rsid w:val="0089235E"/>
    <w:rPr>
      <w:rFonts w:ascii="Calibri" w:hAnsi="Calibri"/>
      <w:lang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moyenne3-Accent1">
    <w:name w:val="Medium Grid 3 Accent 1"/>
    <w:basedOn w:val="TableauNormal"/>
    <w:uiPriority w:val="69"/>
    <w:rsid w:val="0029674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DED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7A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7A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7A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7A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BCB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BCBC" w:themeFill="accent1" w:themeFillTint="7F"/>
      </w:tcPr>
    </w:tblStylePr>
  </w:style>
  <w:style w:type="paragraph" w:styleId="Rvision">
    <w:name w:val="Revision"/>
    <w:hidden/>
    <w:uiPriority w:val="99"/>
    <w:semiHidden/>
    <w:rsid w:val="00B23717"/>
    <w:rPr>
      <w:color w:val="000000" w:themeColor="text1"/>
      <w:szCs w:val="22"/>
      <w:lang w:val="fr-CA" w:eastAsia="en-US"/>
    </w:rPr>
  </w:style>
  <w:style w:type="table" w:customStyle="1" w:styleId="Listeclaire1">
    <w:name w:val="Liste claire1"/>
    <w:basedOn w:val="TableauNormal"/>
    <w:uiPriority w:val="61"/>
    <w:rsid w:val="00DA253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="Segoe UI Light" w:hAnsi="Segoe UI Light"/>
        <w:b/>
        <w:bCs/>
        <w:color w:val="FFFFFF" w:themeColor="background1"/>
      </w:rPr>
      <w:tblPr/>
      <w:tcPr>
        <w:shd w:val="clear" w:color="auto" w:fill="7F7F7F" w:themeFill="text1" w:themeFillTint="8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/>
      </w:tcPr>
    </w:tblStylePr>
  </w:style>
  <w:style w:type="character" w:customStyle="1" w:styleId="Titre7Car">
    <w:name w:val="Titre 7 Car"/>
    <w:aliases w:val="letter list Car,lettered list Car,Heading7_Titre7 Car,H7 Car,Niveau 7 Car,Niveau7 Car"/>
    <w:basedOn w:val="Policepardfaut"/>
    <w:link w:val="Titre7"/>
    <w:semiHidden/>
    <w:rsid w:val="00E95AB1"/>
    <w:rPr>
      <w:rFonts w:ascii="Arial" w:hAnsi="Arial"/>
      <w:b/>
      <w:bCs/>
      <w:color w:val="auto"/>
      <w:sz w:val="18"/>
    </w:rPr>
  </w:style>
  <w:style w:type="table" w:customStyle="1" w:styleId="goptab7">
    <w:name w:val="gop_tab7"/>
    <w:basedOn w:val="TableauNormal"/>
    <w:uiPriority w:val="99"/>
    <w:rsid w:val="00207B82"/>
    <w:rPr>
      <w:rFonts w:ascii="Trebuchet MS" w:hAnsi="Trebuchet MS"/>
      <w:color w:val="000000" w:themeColor="text1"/>
    </w:rPr>
    <w:tblPr>
      <w:tblStyleRowBandSize w:val="1"/>
      <w:tblInd w:w="113" w:type="dxa"/>
    </w:tblPr>
    <w:tcPr>
      <w:shd w:val="clear" w:color="auto" w:fill="FFFFFF" w:themeFill="background1"/>
    </w:tcPr>
    <w:tblStylePr w:type="firstCol">
      <w:pPr>
        <w:jc w:val="right"/>
      </w:pPr>
      <w:rPr>
        <w:rFonts w:ascii="Tahoma" w:hAnsi="Tahoma"/>
        <w:color w:val="A6A6A6" w:themeColor="background1" w:themeShade="A6"/>
        <w:sz w:val="20"/>
      </w:rPr>
      <w:tblPr/>
      <w:tcPr>
        <w:tcBorders>
          <w:top w:val="nil"/>
          <w:left w:val="nil"/>
          <w:bottom w:val="nil"/>
          <w:right w:val="single" w:sz="12" w:space="0" w:color="404040" w:themeColor="text1" w:themeTint="BF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styleId="Lienhypertexte">
    <w:name w:val="Hyperlink"/>
    <w:basedOn w:val="Policepardfaut"/>
    <w:uiPriority w:val="99"/>
    <w:unhideWhenUsed/>
    <w:rsid w:val="00B87803"/>
    <w:rPr>
      <w:color w:val="CC9900" w:themeColor="hyperlink"/>
      <w:u w:val="single"/>
    </w:rPr>
  </w:style>
  <w:style w:type="character" w:styleId="Appelnotedebasdep">
    <w:name w:val="footnote reference"/>
    <w:basedOn w:val="Policepardfaut"/>
    <w:rsid w:val="004248EE"/>
    <w:rPr>
      <w:rFonts w:ascii="Century Gothic" w:hAnsi="Century Gothic"/>
      <w:b/>
      <w:caps w:val="0"/>
      <w:smallCaps w:val="0"/>
      <w:strike w:val="0"/>
      <w:dstrike w:val="0"/>
      <w:vanish w:val="0"/>
      <w:sz w:val="18"/>
      <w:vertAlign w:val="superscript"/>
    </w:rPr>
  </w:style>
  <w:style w:type="paragraph" w:styleId="TM4">
    <w:name w:val="toc 4"/>
    <w:basedOn w:val="Normal"/>
    <w:next w:val="Normal"/>
    <w:autoRedefine/>
    <w:uiPriority w:val="39"/>
    <w:semiHidden/>
    <w:rsid w:val="002E2D3A"/>
    <w:pPr>
      <w:spacing w:after="100"/>
      <w:ind w:left="600"/>
    </w:pPr>
  </w:style>
  <w:style w:type="table" w:styleId="Listemoyenne1-Accent6">
    <w:name w:val="Medium List 1 Accent 6"/>
    <w:basedOn w:val="TableauNormal"/>
    <w:uiPriority w:val="65"/>
    <w:rsid w:val="005D202C"/>
    <w:rPr>
      <w:color w:val="000000" w:themeColor="text1"/>
    </w:rPr>
    <w:tblPr>
      <w:tblStyleRowBandSize w:val="1"/>
      <w:tblStyleColBandSize w:val="1"/>
      <w:tblBorders>
        <w:top w:val="single" w:sz="8" w:space="0" w:color="B4B392" w:themeColor="accent6"/>
        <w:bottom w:val="single" w:sz="8" w:space="0" w:color="B4B39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B392" w:themeColor="accent6"/>
        </w:tcBorders>
      </w:tcPr>
    </w:tblStylePr>
    <w:tblStylePr w:type="lastRow">
      <w:rPr>
        <w:b/>
        <w:bCs/>
        <w:color w:val="D1282E" w:themeColor="text2"/>
      </w:rPr>
      <w:tblPr/>
      <w:tcPr>
        <w:tcBorders>
          <w:top w:val="single" w:sz="8" w:space="0" w:color="B4B392" w:themeColor="accent6"/>
          <w:bottom w:val="single" w:sz="8" w:space="0" w:color="B4B39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B392" w:themeColor="accent6"/>
          <w:bottom w:val="single" w:sz="8" w:space="0" w:color="B4B392" w:themeColor="accent6"/>
        </w:tcBorders>
      </w:tcPr>
    </w:tblStylePr>
    <w:tblStylePr w:type="band1Vert">
      <w:tblPr/>
      <w:tcPr>
        <w:shd w:val="clear" w:color="auto" w:fill="ECECE3" w:themeFill="accent6" w:themeFillTint="3F"/>
      </w:tcPr>
    </w:tblStylePr>
    <w:tblStylePr w:type="band1Horz">
      <w:tblPr/>
      <w:tcPr>
        <w:shd w:val="clear" w:color="auto" w:fill="ECECE3" w:themeFill="accent6" w:themeFillTint="3F"/>
      </w:tcPr>
    </w:tblStylePr>
  </w:style>
  <w:style w:type="table" w:styleId="Listeclaire-Accent1">
    <w:name w:val="Light List Accent 1"/>
    <w:basedOn w:val="TableauNormal"/>
    <w:uiPriority w:val="61"/>
    <w:rsid w:val="005D202C"/>
    <w:tblPr>
      <w:tblStyleRowBandSize w:val="1"/>
      <w:tblStyleColBandSize w:val="1"/>
      <w:tblBorders>
        <w:top w:val="single" w:sz="8" w:space="0" w:color="7A7A7A" w:themeColor="accent1"/>
        <w:left w:val="single" w:sz="8" w:space="0" w:color="7A7A7A" w:themeColor="accent1"/>
        <w:bottom w:val="single" w:sz="8" w:space="0" w:color="7A7A7A" w:themeColor="accent1"/>
        <w:right w:val="single" w:sz="8" w:space="0" w:color="7A7A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7A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7A7A" w:themeColor="accent1"/>
          <w:left w:val="single" w:sz="8" w:space="0" w:color="7A7A7A" w:themeColor="accent1"/>
          <w:bottom w:val="single" w:sz="8" w:space="0" w:color="7A7A7A" w:themeColor="accent1"/>
          <w:right w:val="single" w:sz="8" w:space="0" w:color="7A7A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7A7A" w:themeColor="accent1"/>
          <w:left w:val="single" w:sz="8" w:space="0" w:color="7A7A7A" w:themeColor="accent1"/>
          <w:bottom w:val="single" w:sz="8" w:space="0" w:color="7A7A7A" w:themeColor="accent1"/>
          <w:right w:val="single" w:sz="8" w:space="0" w:color="7A7A7A" w:themeColor="accent1"/>
        </w:tcBorders>
      </w:tcPr>
    </w:tblStylePr>
    <w:tblStylePr w:type="band1Horz">
      <w:tblPr/>
      <w:tcPr>
        <w:tcBorders>
          <w:top w:val="single" w:sz="8" w:space="0" w:color="7A7A7A" w:themeColor="accent1"/>
          <w:left w:val="single" w:sz="8" w:space="0" w:color="7A7A7A" w:themeColor="accent1"/>
          <w:bottom w:val="single" w:sz="8" w:space="0" w:color="7A7A7A" w:themeColor="accent1"/>
          <w:right w:val="single" w:sz="8" w:space="0" w:color="7A7A7A" w:themeColor="accent1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D24659"/>
    <w:tblPr>
      <w:tblStyleRowBandSize w:val="1"/>
      <w:tblStyleColBandSize w:val="1"/>
      <w:tblBorders>
        <w:top w:val="single" w:sz="8" w:space="0" w:color="B83D4F"/>
        <w:left w:val="single" w:sz="8" w:space="0" w:color="B83D4F"/>
        <w:bottom w:val="single" w:sz="8" w:space="0" w:color="B83D4F"/>
        <w:right w:val="single" w:sz="8" w:space="0" w:color="B83D4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83D4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  <w:tblStylePr w:type="band1Horz">
      <w:tblPr/>
      <w:tcPr>
        <w:tcBorders>
          <w:top w:val="single" w:sz="8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</w:style>
  <w:style w:type="table" w:customStyle="1" w:styleId="Listeclaire-Accent111">
    <w:name w:val="Liste claire - Accent 111"/>
    <w:basedOn w:val="TableauNormal"/>
    <w:uiPriority w:val="61"/>
    <w:rsid w:val="005E42D9"/>
    <w:tblPr>
      <w:tblStyleRowBandSize w:val="1"/>
      <w:tblStyleColBandSize w:val="1"/>
      <w:tblBorders>
        <w:top w:val="single" w:sz="8" w:space="0" w:color="B83D4F"/>
        <w:left w:val="single" w:sz="8" w:space="0" w:color="B83D4F"/>
        <w:bottom w:val="single" w:sz="8" w:space="0" w:color="B83D4F"/>
        <w:right w:val="single" w:sz="8" w:space="0" w:color="B83D4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83D4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  <w:tblStylePr w:type="band1Horz">
      <w:tblPr/>
      <w:tcPr>
        <w:tcBorders>
          <w:top w:val="single" w:sz="8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</w:style>
  <w:style w:type="table" w:styleId="Tramemoyenne2-Accent2">
    <w:name w:val="Medium Shading 2 Accent 2"/>
    <w:basedOn w:val="TableauNormal"/>
    <w:uiPriority w:val="64"/>
    <w:rsid w:val="001C6D0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C20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C20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OP">
    <w:name w:val="OP"/>
    <w:basedOn w:val="TableauNormal"/>
    <w:uiPriority w:val="99"/>
    <w:rsid w:val="00B87803"/>
    <w:rPr>
      <w:color w:val="auto"/>
    </w:rPr>
    <w:tblPr>
      <w:tblStyleRowBandSize w:val="1"/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009BDC"/>
      </w:tcPr>
    </w:tblStylePr>
    <w:tblStylePr w:type="band2Horz">
      <w:tblPr/>
      <w:tcPr>
        <w:shd w:val="clear" w:color="auto" w:fill="DADADA"/>
      </w:tcPr>
    </w:tblStylePr>
  </w:style>
  <w:style w:type="paragraph" w:styleId="TM5">
    <w:name w:val="toc 5"/>
    <w:basedOn w:val="Normal"/>
    <w:next w:val="Normal"/>
    <w:autoRedefine/>
    <w:uiPriority w:val="39"/>
    <w:semiHidden/>
    <w:rsid w:val="002E2D3A"/>
    <w:pPr>
      <w:spacing w:after="100" w:line="276" w:lineRule="auto"/>
      <w:ind w:left="880"/>
    </w:pPr>
    <w:rPr>
      <w:rFonts w:eastAsiaTheme="minorEastAsia" w:cstheme="minorBidi"/>
    </w:rPr>
  </w:style>
  <w:style w:type="paragraph" w:styleId="TM6">
    <w:name w:val="toc 6"/>
    <w:basedOn w:val="Normal"/>
    <w:next w:val="Normal"/>
    <w:autoRedefine/>
    <w:uiPriority w:val="39"/>
    <w:semiHidden/>
    <w:rsid w:val="002E2D3A"/>
    <w:pPr>
      <w:spacing w:after="100" w:line="276" w:lineRule="auto"/>
      <w:ind w:left="1100"/>
    </w:pPr>
    <w:rPr>
      <w:rFonts w:eastAsiaTheme="minorEastAsia" w:cstheme="minorBidi"/>
    </w:rPr>
  </w:style>
  <w:style w:type="paragraph" w:styleId="TM7">
    <w:name w:val="toc 7"/>
    <w:basedOn w:val="Normal"/>
    <w:next w:val="Normal"/>
    <w:autoRedefine/>
    <w:uiPriority w:val="39"/>
    <w:semiHidden/>
    <w:rsid w:val="002E2D3A"/>
    <w:pPr>
      <w:spacing w:after="100" w:line="276" w:lineRule="auto"/>
      <w:ind w:left="1320"/>
    </w:pPr>
    <w:rPr>
      <w:rFonts w:eastAsiaTheme="minorEastAsia" w:cstheme="minorBidi"/>
    </w:rPr>
  </w:style>
  <w:style w:type="paragraph" w:styleId="TM8">
    <w:name w:val="toc 8"/>
    <w:basedOn w:val="Normal"/>
    <w:next w:val="Normal"/>
    <w:autoRedefine/>
    <w:uiPriority w:val="39"/>
    <w:semiHidden/>
    <w:rsid w:val="002E2D3A"/>
    <w:pPr>
      <w:spacing w:after="100" w:line="276" w:lineRule="auto"/>
      <w:ind w:left="1540"/>
    </w:pPr>
    <w:rPr>
      <w:rFonts w:eastAsiaTheme="minorEastAsia" w:cstheme="minorBidi"/>
    </w:rPr>
  </w:style>
  <w:style w:type="paragraph" w:styleId="TM9">
    <w:name w:val="toc 9"/>
    <w:basedOn w:val="Normal"/>
    <w:next w:val="Normal"/>
    <w:autoRedefine/>
    <w:uiPriority w:val="39"/>
    <w:semiHidden/>
    <w:rsid w:val="002E2D3A"/>
    <w:pPr>
      <w:spacing w:after="100" w:line="276" w:lineRule="auto"/>
      <w:ind w:left="1760"/>
    </w:pPr>
    <w:rPr>
      <w:rFonts w:eastAsiaTheme="minorEastAsia" w:cstheme="minorBidi"/>
    </w:rPr>
  </w:style>
  <w:style w:type="character" w:customStyle="1" w:styleId="Titre1Car">
    <w:name w:val="Titre 1 Car"/>
    <w:aliases w:val="T1 Car,H1 Car,heading 1 Car,chapitre Car,Contrat 1 Car,Titre 1 SQ Car,t1.T1.Titre 1 Car,t1.T1 Car,1.Titre 1 Car,h1 Car,l1 Car,level 1 Car,level1 Car,1 Car,1titre Car,1titre1 Car,1titre2 Car,1titre3 Car,1titre4 Car,1titre5 Car,1titre6 Car"/>
    <w:basedOn w:val="Policepardfaut"/>
    <w:link w:val="Titre1"/>
    <w:semiHidden/>
    <w:rsid w:val="00CC0C73"/>
    <w:rPr>
      <w:rFonts w:ascii="Lato Black" w:hAnsi="Lato Black" w:cstheme="minorHAnsi"/>
      <w:b/>
      <w:bCs/>
      <w:smallCaps/>
      <w:color w:val="283658" w:themeColor="accent3" w:themeShade="80"/>
      <w:sz w:val="36"/>
      <w:szCs w:val="24"/>
      <w:lang w:eastAsia="en-US"/>
    </w:rPr>
  </w:style>
  <w:style w:type="character" w:customStyle="1" w:styleId="Titre2Car">
    <w:name w:val="Titre 2 Car"/>
    <w:aliases w:val="Heading 2 Car,Titre 2 SQ Car,H2 Car,T2 Car,Heading2 Car,Heading21 Car,heading 2 Car,l2 Car,I2 Car,chapitre 1.1 Car,paragraphe Car,Titre 21 Car,t2.T2 Car,h2 Car,Titre2 Car,Titre 2 tbo Car,l21 Car,I21 Car,Heading 21 Car,H21 Car,paragraphe1 Car"/>
    <w:basedOn w:val="Policepardfaut"/>
    <w:link w:val="Titre2"/>
    <w:semiHidden/>
    <w:rsid w:val="00CC0C73"/>
    <w:rPr>
      <w:rFonts w:ascii="Lato Black" w:hAnsi="Lato Black"/>
      <w:b/>
      <w:color w:val="0070C0"/>
      <w:sz w:val="32"/>
      <w:szCs w:val="24"/>
      <w:lang w:eastAsia="en-US"/>
    </w:rPr>
  </w:style>
  <w:style w:type="character" w:customStyle="1" w:styleId="Titre3Car">
    <w:name w:val="Titre 3 Car"/>
    <w:aliases w:val="Heading 3 Car,T3 Car,H3 Car,Titre 3 SQ Car,NCS-H3 Car,H31 Car,H32 Car,H33 Car,H34 Car,H35 Car,H36 Car,H37 Car,H38 Car,H39 Car,H311 Car,H321 Car,H331 Car,H341 Car,H351 Car,H361 Car,H371 Car,H381 Car,H310 Car,H312 Car,H322 Car,H332 Car"/>
    <w:basedOn w:val="Policepardfaut"/>
    <w:link w:val="Titre3"/>
    <w:semiHidden/>
    <w:rsid w:val="00CC0C73"/>
    <w:rPr>
      <w:rFonts w:ascii="Times New Roman" w:hAnsi="Times New Roman"/>
      <w:b/>
      <w:bCs/>
      <w:color w:val="auto"/>
      <w:sz w:val="24"/>
      <w:szCs w:val="24"/>
      <w:u w:val="single"/>
    </w:rPr>
  </w:style>
  <w:style w:type="character" w:customStyle="1" w:styleId="Titre4Car">
    <w:name w:val="Titre 4 Car"/>
    <w:aliases w:val="Heading 4 Car,H4 Car,T4 Car,SQLI-4 Car,Alinéa Car,4 Car,Heading4_Titre4 Car,Ref Heading 1 Car,rh1 Car,Heading sql Car,Titre 41 Car,t4.T4 Car,Ubizen 4 Car,H41 Car,Titre4 Car,heading 4 Car,l4 Car,l41 Car,l42 Car,Teamlog-T4 Car,t4 Car,Lev 4 Car"/>
    <w:basedOn w:val="Policepardfaut"/>
    <w:link w:val="Titre4"/>
    <w:uiPriority w:val="99"/>
    <w:semiHidden/>
    <w:rsid w:val="00CC0C73"/>
    <w:rPr>
      <w:rFonts w:ascii="Arial" w:hAnsi="Arial"/>
      <w:i/>
      <w:iCs/>
      <w:color w:val="auto"/>
      <w:sz w:val="18"/>
    </w:rPr>
  </w:style>
  <w:style w:type="numbering" w:customStyle="1" w:styleId="Style3">
    <w:name w:val="Style3"/>
    <w:uiPriority w:val="99"/>
    <w:rsid w:val="0091292C"/>
    <w:pPr>
      <w:numPr>
        <w:numId w:val="2"/>
      </w:numPr>
    </w:pPr>
  </w:style>
  <w:style w:type="numbering" w:customStyle="1" w:styleId="Sous-titreGOP">
    <w:name w:val="Sous-titre GOP"/>
    <w:uiPriority w:val="99"/>
    <w:rsid w:val="00380793"/>
    <w:pPr>
      <w:numPr>
        <w:numId w:val="3"/>
      </w:numPr>
    </w:pPr>
  </w:style>
  <w:style w:type="character" w:styleId="Textedelespacerserv">
    <w:name w:val="Placeholder Text"/>
    <w:basedOn w:val="Policepardfaut"/>
    <w:uiPriority w:val="99"/>
    <w:semiHidden/>
    <w:rsid w:val="00810153"/>
    <w:rPr>
      <w:color w:val="808080"/>
    </w:rPr>
  </w:style>
  <w:style w:type="table" w:customStyle="1" w:styleId="Listeclaire-Accent1111">
    <w:name w:val="Liste claire - Accent 1111"/>
    <w:basedOn w:val="TableauNormal"/>
    <w:uiPriority w:val="61"/>
    <w:rsid w:val="00B8497C"/>
    <w:tblPr>
      <w:tblStyleRowBandSize w:val="1"/>
      <w:tblStyleColBandSize w:val="1"/>
      <w:jc w:val="center"/>
      <w:tblBorders>
        <w:top w:val="single" w:sz="8" w:space="0" w:color="B83D4F"/>
        <w:left w:val="single" w:sz="8" w:space="0" w:color="B83D4F"/>
        <w:bottom w:val="single" w:sz="8" w:space="0" w:color="B83D4F"/>
        <w:right w:val="single" w:sz="8" w:space="0" w:color="B83D4F"/>
      </w:tblBorders>
    </w:tblPr>
    <w:trPr>
      <w:cantSplit/>
      <w:jc w:val="center"/>
    </w:tr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83D4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3D4F"/>
          <w:left w:val="single" w:sz="8" w:space="0" w:color="B83D4F"/>
          <w:bottom w:val="single" w:sz="8" w:space="0" w:color="B83D4F"/>
          <w:right w:val="single" w:sz="8" w:space="0" w:color="B83D4F"/>
        </w:tcBorders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B83D4F"/>
      </w:tcPr>
    </w:tblStylePr>
    <w:tblStylePr w:type="lastCol">
      <w:rPr>
        <w:b/>
        <w:bCs/>
      </w:rPr>
    </w:tblStylePr>
    <w:tblStylePr w:type="band1Horz">
      <w:pPr>
        <w:wordWrap/>
      </w:pPr>
    </w:tblStylePr>
    <w:tblStylePr w:type="band2Horz">
      <w:tblPr/>
      <w:tcPr>
        <w:shd w:val="clear" w:color="auto" w:fill="FEF3CA" w:themeFill="accent2" w:themeFillTint="33"/>
      </w:tcPr>
    </w:tblStylePr>
  </w:style>
  <w:style w:type="paragraph" w:customStyle="1" w:styleId="onepoint-listepuce1">
    <w:name w:val="onepoint - liste à puce 1"/>
    <w:qFormat/>
    <w:rsid w:val="00F54589"/>
    <w:pPr>
      <w:numPr>
        <w:numId w:val="5"/>
      </w:numPr>
      <w:spacing w:before="20" w:after="40"/>
      <w:contextualSpacing/>
      <w:jc w:val="both"/>
    </w:pPr>
    <w:rPr>
      <w:color w:val="auto"/>
      <w:sz w:val="18"/>
    </w:rPr>
  </w:style>
  <w:style w:type="paragraph" w:customStyle="1" w:styleId="onePoint-listepuces2">
    <w:name w:val="onePoint - liste à puces 2"/>
    <w:basedOn w:val="Paragraphedeliste"/>
    <w:qFormat/>
    <w:rsid w:val="00DB6B9D"/>
    <w:pPr>
      <w:numPr>
        <w:numId w:val="9"/>
      </w:numPr>
    </w:pPr>
  </w:style>
  <w:style w:type="table" w:styleId="Ombrageclair">
    <w:name w:val="Light Shading"/>
    <w:basedOn w:val="TableauNormal"/>
    <w:uiPriority w:val="60"/>
    <w:rsid w:val="001E719E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moyenne2-Accent1">
    <w:name w:val="Medium Shading 2 Accent 1"/>
    <w:basedOn w:val="TableauNormal"/>
    <w:uiPriority w:val="64"/>
    <w:rsid w:val="00D5076D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7A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7A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7A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moyenne3-Accent4">
    <w:name w:val="Medium Grid 3 Accent 4"/>
    <w:basedOn w:val="TableauNormal"/>
    <w:uiPriority w:val="69"/>
    <w:rsid w:val="004651EA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9A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9A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89A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89A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BCC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BCCD5" w:themeFill="accent4" w:themeFillTint="7F"/>
      </w:tcPr>
    </w:tblStylePr>
  </w:style>
  <w:style w:type="table" w:styleId="Grillecouleur-Accent4">
    <w:name w:val="Colorful Grid Accent 4"/>
    <w:basedOn w:val="TableauNormal"/>
    <w:uiPriority w:val="73"/>
    <w:rsid w:val="004651EA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AEE" w:themeFill="accent4" w:themeFillTint="33"/>
    </w:tcPr>
    <w:tblStylePr w:type="firstRow">
      <w:rPr>
        <w:b/>
        <w:bCs/>
      </w:rPr>
      <w:tblPr/>
      <w:tcPr>
        <w:shd w:val="clear" w:color="auto" w:fill="D5D6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C6E8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C6E86" w:themeFill="accent4" w:themeFillShade="BF"/>
      </w:tcPr>
    </w:tblStylePr>
    <w:tblStylePr w:type="band1Vert">
      <w:tblPr/>
      <w:tcPr>
        <w:shd w:val="clear" w:color="auto" w:fill="CBCCD5" w:themeFill="accent4" w:themeFillTint="7F"/>
      </w:tcPr>
    </w:tblStylePr>
    <w:tblStylePr w:type="band1Horz">
      <w:tblPr/>
      <w:tcPr>
        <w:shd w:val="clear" w:color="auto" w:fill="CBCCD5" w:themeFill="accent4" w:themeFillTint="7F"/>
      </w:tcPr>
    </w:tblStylePr>
  </w:style>
  <w:style w:type="table" w:styleId="Tramecouleur-Accent4">
    <w:name w:val="Colorful Shading Accent 4"/>
    <w:basedOn w:val="TableauNormal"/>
    <w:uiPriority w:val="71"/>
    <w:rsid w:val="004651EA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26DB0" w:themeColor="accent3"/>
        <w:left w:val="single" w:sz="4" w:space="0" w:color="989AAC" w:themeColor="accent4"/>
        <w:bottom w:val="single" w:sz="4" w:space="0" w:color="989AAC" w:themeColor="accent4"/>
        <w:right w:val="single" w:sz="4" w:space="0" w:color="989AA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5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26DB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6586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6586B" w:themeColor="accent4" w:themeShade="99"/>
          <w:insideV w:val="nil"/>
        </w:tcBorders>
        <w:shd w:val="clear" w:color="auto" w:fill="56586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586B" w:themeFill="accent4" w:themeFillShade="99"/>
      </w:tcPr>
    </w:tblStylePr>
    <w:tblStylePr w:type="band1Vert">
      <w:tblPr/>
      <w:tcPr>
        <w:shd w:val="clear" w:color="auto" w:fill="D5D6DD" w:themeFill="accent4" w:themeFillTint="66"/>
      </w:tcPr>
    </w:tblStylePr>
    <w:tblStylePr w:type="band1Horz">
      <w:tblPr/>
      <w:tcPr>
        <w:shd w:val="clear" w:color="auto" w:fill="CBCC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moyenne1-Accent4">
    <w:name w:val="Medium Shading 1 Accent 4"/>
    <w:basedOn w:val="TableauNormal"/>
    <w:uiPriority w:val="63"/>
    <w:rsid w:val="004651EA"/>
    <w:pPr>
      <w:spacing w:before="0" w:after="0"/>
    </w:pPr>
    <w:tblPr>
      <w:tblStyleRowBandSize w:val="1"/>
      <w:tblStyleColBandSize w:val="1"/>
      <w:tblBorders>
        <w:top w:val="single" w:sz="8" w:space="0" w:color="B1B3C0" w:themeColor="accent4" w:themeTint="BF"/>
        <w:left w:val="single" w:sz="8" w:space="0" w:color="B1B3C0" w:themeColor="accent4" w:themeTint="BF"/>
        <w:bottom w:val="single" w:sz="8" w:space="0" w:color="B1B3C0" w:themeColor="accent4" w:themeTint="BF"/>
        <w:right w:val="single" w:sz="8" w:space="0" w:color="B1B3C0" w:themeColor="accent4" w:themeTint="BF"/>
        <w:insideH w:val="single" w:sz="8" w:space="0" w:color="B1B3C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1B3C0" w:themeColor="accent4" w:themeTint="BF"/>
          <w:left w:val="single" w:sz="8" w:space="0" w:color="B1B3C0" w:themeColor="accent4" w:themeTint="BF"/>
          <w:bottom w:val="single" w:sz="8" w:space="0" w:color="B1B3C0" w:themeColor="accent4" w:themeTint="BF"/>
          <w:right w:val="single" w:sz="8" w:space="0" w:color="B1B3C0" w:themeColor="accent4" w:themeTint="BF"/>
          <w:insideH w:val="nil"/>
          <w:insideV w:val="nil"/>
        </w:tcBorders>
        <w:shd w:val="clear" w:color="auto" w:fill="989A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B3C0" w:themeColor="accent4" w:themeTint="BF"/>
          <w:left w:val="single" w:sz="8" w:space="0" w:color="B1B3C0" w:themeColor="accent4" w:themeTint="BF"/>
          <w:bottom w:val="single" w:sz="8" w:space="0" w:color="B1B3C0" w:themeColor="accent4" w:themeTint="BF"/>
          <w:right w:val="single" w:sz="8" w:space="0" w:color="B1B3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717A92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89A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89A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89A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1">
    <w:name w:val="Grid Table 4 Accent 1"/>
    <w:basedOn w:val="TableauNormal"/>
    <w:uiPriority w:val="49"/>
    <w:rsid w:val="00BB6544"/>
    <w:pPr>
      <w:spacing w:after="0"/>
    </w:pPr>
    <w:tblPr>
      <w:tblStyleRowBandSize w:val="1"/>
      <w:tblStyleColBandSize w:val="1"/>
      <w:tblBorders>
        <w:top w:val="single" w:sz="4" w:space="0" w:color="AFAFAF" w:themeColor="accent1" w:themeTint="99"/>
        <w:left w:val="single" w:sz="4" w:space="0" w:color="AFAFAF" w:themeColor="accent1" w:themeTint="99"/>
        <w:bottom w:val="single" w:sz="4" w:space="0" w:color="AFAFAF" w:themeColor="accent1" w:themeTint="99"/>
        <w:right w:val="single" w:sz="4" w:space="0" w:color="AFAFAF" w:themeColor="accent1" w:themeTint="99"/>
        <w:insideH w:val="single" w:sz="4" w:space="0" w:color="AFAFAF" w:themeColor="accent1" w:themeTint="99"/>
        <w:insideV w:val="single" w:sz="4" w:space="0" w:color="AFAFAF" w:themeColor="accent1" w:themeTint="99"/>
      </w:tblBorders>
    </w:tblPr>
    <w:tblStylePr w:type="firstRow">
      <w:rPr>
        <w:rFonts w:ascii="Arial" w:hAnsi="Arial"/>
        <w:b/>
        <w:bCs/>
        <w:color w:val="FFFFFF" w:themeColor="background1"/>
        <w:sz w:val="22"/>
      </w:rPr>
      <w:tblPr/>
      <w:tcPr>
        <w:shd w:val="clear" w:color="auto" w:fill="009EDC"/>
      </w:tcPr>
    </w:tblStylePr>
    <w:tblStylePr w:type="lastRow">
      <w:rPr>
        <w:b/>
        <w:bCs/>
      </w:rPr>
      <w:tblPr/>
      <w:tcPr>
        <w:tcBorders>
          <w:top w:val="double" w:sz="4" w:space="0" w:color="7A7A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4E4" w:themeFill="accent1" w:themeFillTint="33"/>
      </w:tcPr>
    </w:tblStylePr>
    <w:tblStylePr w:type="band1Horz">
      <w:tblPr/>
      <w:tcPr>
        <w:shd w:val="clear" w:color="auto" w:fill="E4E4E4" w:themeFill="accent1" w:themeFillTint="33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rsid w:val="006C4722"/>
    <w:pPr>
      <w:ind w:left="720"/>
      <w:contextualSpacing/>
    </w:pPr>
  </w:style>
  <w:style w:type="paragraph" w:customStyle="1" w:styleId="Style1">
    <w:name w:val="Style1"/>
    <w:basedOn w:val="onepoint-Titre1"/>
    <w:link w:val="Style1Car"/>
    <w:qFormat/>
    <w:rsid w:val="0068660E"/>
    <w:pPr>
      <w:numPr>
        <w:numId w:val="6"/>
      </w:numPr>
    </w:pPr>
    <w:rPr>
      <w:rFonts w:asciiTheme="minorHAnsi" w:hAnsiTheme="minorHAnsi"/>
      <w:color w:val="002060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5BC7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5B5B5B" w:themeColor="accent1" w:themeShade="BF"/>
      <w:sz w:val="32"/>
      <w:szCs w:val="32"/>
      <w:lang w:eastAsia="fr-FR"/>
    </w:rPr>
  </w:style>
  <w:style w:type="character" w:customStyle="1" w:styleId="Style1Car">
    <w:name w:val="Style1 Car"/>
    <w:basedOn w:val="onepoint-Titre1Car"/>
    <w:link w:val="Style1"/>
    <w:rsid w:val="0068660E"/>
    <w:rPr>
      <w:rFonts w:asciiTheme="minorHAnsi" w:hAnsiTheme="minorHAnsi" w:cstheme="minorHAnsi"/>
      <w:b/>
      <w:smallCaps/>
      <w:color w:val="002060"/>
      <w:sz w:val="36"/>
      <w:szCs w:val="21"/>
      <w:lang w:val="en-US" w:eastAsia="en-US"/>
    </w:rPr>
  </w:style>
  <w:style w:type="numbering" w:customStyle="1" w:styleId="Style2">
    <w:name w:val="Style2"/>
    <w:uiPriority w:val="99"/>
    <w:rsid w:val="00D970C5"/>
    <w:pPr>
      <w:numPr>
        <w:numId w:val="7"/>
      </w:numPr>
    </w:pPr>
  </w:style>
  <w:style w:type="paragraph" w:styleId="Index1">
    <w:name w:val="index 1"/>
    <w:basedOn w:val="Normal"/>
    <w:next w:val="Normal"/>
    <w:autoRedefine/>
    <w:semiHidden/>
    <w:unhideWhenUsed/>
    <w:rsid w:val="00784CB1"/>
    <w:pPr>
      <w:spacing w:before="0" w:after="0"/>
      <w:ind w:left="200" w:hanging="200"/>
    </w:pPr>
  </w:style>
  <w:style w:type="numbering" w:customStyle="1" w:styleId="OnepointStratIT">
    <w:name w:val="OnepointStratIT"/>
    <w:uiPriority w:val="99"/>
    <w:rsid w:val="00D970C5"/>
    <w:pPr>
      <w:numPr>
        <w:numId w:val="8"/>
      </w:numPr>
    </w:pPr>
  </w:style>
  <w:style w:type="character" w:styleId="Marquedecommentaire">
    <w:name w:val="annotation reference"/>
    <w:basedOn w:val="Policepardfaut"/>
    <w:uiPriority w:val="99"/>
    <w:semiHidden/>
    <w:unhideWhenUsed/>
    <w:rsid w:val="00775610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775610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775610"/>
    <w:rPr>
      <w:rFonts w:ascii="Lato Light" w:hAnsi="Lato Light" w:cs="Arial"/>
      <w:color w:val="00000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561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5610"/>
    <w:rPr>
      <w:rFonts w:ascii="Lato Light" w:hAnsi="Lato Light" w:cs="Arial"/>
      <w:b/>
      <w:bCs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5610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5610"/>
    <w:rPr>
      <w:rFonts w:ascii="Segoe UI" w:hAnsi="Segoe UI" w:cs="Segoe UI"/>
      <w:color w:val="000000"/>
      <w:sz w:val="18"/>
      <w:szCs w:val="18"/>
    </w:rPr>
  </w:style>
  <w:style w:type="paragraph" w:customStyle="1" w:styleId="New-Pointclef">
    <w:name w:val="New-Point clef"/>
    <w:basedOn w:val="Normal"/>
    <w:qFormat/>
    <w:rsid w:val="0087584C"/>
    <w:rPr>
      <w:rFonts w:ascii="Calibri" w:hAnsi="Calibri"/>
      <w:i/>
      <w:noProof/>
      <w:color w:val="0070C0"/>
      <w:szCs w:val="20"/>
      <w:shd w:val="clear" w:color="auto" w:fill="auto"/>
    </w:rPr>
  </w:style>
  <w:style w:type="paragraph" w:styleId="Lgende">
    <w:name w:val="caption"/>
    <w:basedOn w:val="Normal"/>
    <w:next w:val="Normal"/>
    <w:uiPriority w:val="35"/>
    <w:unhideWhenUsed/>
    <w:qFormat/>
    <w:rsid w:val="00361DF8"/>
    <w:pPr>
      <w:spacing w:before="0" w:after="200"/>
    </w:pPr>
    <w:rPr>
      <w:i/>
      <w:iCs/>
      <w:color w:val="D1282E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99"/>
    <w:qFormat/>
    <w:rsid w:val="0073130C"/>
    <w:pPr>
      <w:spacing w:before="0" w:after="0"/>
      <w:jc w:val="left"/>
    </w:pPr>
    <w:rPr>
      <w:b/>
      <w:bCs/>
      <w:color w:val="D1282E" w:themeColor="text2"/>
      <w:sz w:val="56"/>
      <w:szCs w:val="72"/>
      <w:shd w:val="clear" w:color="auto" w:fill="auto"/>
    </w:rPr>
  </w:style>
  <w:style w:type="character" w:customStyle="1" w:styleId="TitreCar">
    <w:name w:val="Titre Car"/>
    <w:basedOn w:val="Policepardfaut"/>
    <w:link w:val="Titre"/>
    <w:uiPriority w:val="99"/>
    <w:rsid w:val="0073130C"/>
    <w:rPr>
      <w:rFonts w:asciiTheme="minorHAnsi" w:hAnsiTheme="minorHAnsi" w:cstheme="minorHAnsi"/>
      <w:b/>
      <w:bCs/>
      <w:color w:val="D1282E" w:themeColor="text2"/>
      <w:sz w:val="56"/>
      <w:szCs w:val="72"/>
    </w:rPr>
  </w:style>
  <w:style w:type="paragraph" w:customStyle="1" w:styleId="Normaldocument">
    <w:name w:val="Normal document"/>
    <w:basedOn w:val="Normal"/>
    <w:link w:val="NormaldocumentCar"/>
    <w:qFormat/>
    <w:rsid w:val="0073130C"/>
    <w:pPr>
      <w:spacing w:before="100" w:after="60"/>
    </w:pPr>
    <w:rPr>
      <w:rFonts w:ascii="Calibri" w:hAnsi="Calibri" w:cs="Times New Roman"/>
      <w:color w:val="auto"/>
      <w:sz w:val="20"/>
      <w:szCs w:val="24"/>
      <w:shd w:val="clear" w:color="auto" w:fill="auto"/>
    </w:rPr>
  </w:style>
  <w:style w:type="character" w:customStyle="1" w:styleId="NormaldocumentCar">
    <w:name w:val="Normal document Car"/>
    <w:link w:val="Normaldocument"/>
    <w:rsid w:val="0073130C"/>
    <w:rPr>
      <w:rFonts w:ascii="Calibri" w:hAnsi="Calibri"/>
      <w:color w:val="auto"/>
      <w:szCs w:val="24"/>
    </w:rPr>
  </w:style>
  <w:style w:type="table" w:customStyle="1" w:styleId="Tramemoyenne2-Accent11">
    <w:name w:val="Trame moyenne 2 - Accent 11"/>
    <w:basedOn w:val="TableauNormal"/>
    <w:uiPriority w:val="64"/>
    <w:rsid w:val="0073130C"/>
    <w:pPr>
      <w:spacing w:before="0" w:after="0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7A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7A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7A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normalparagraphetitre">
    <w:name w:val="normal paragraphe titre"/>
    <w:basedOn w:val="Normaldocument"/>
    <w:next w:val="Normaldocument"/>
    <w:link w:val="normalparagraphetitreCar1"/>
    <w:qFormat/>
    <w:rsid w:val="0073130C"/>
    <w:pPr>
      <w:keepNext/>
      <w:keepLines/>
      <w:pBdr>
        <w:bottom w:val="single" w:sz="4" w:space="1" w:color="548DD4"/>
      </w:pBdr>
      <w:shd w:val="clear" w:color="auto" w:fill="FFFFFF"/>
      <w:spacing w:before="240" w:after="120"/>
    </w:pPr>
    <w:rPr>
      <w:i/>
      <w:color w:val="548DD4"/>
      <w:sz w:val="22"/>
    </w:rPr>
  </w:style>
  <w:style w:type="character" w:customStyle="1" w:styleId="normalparagraphetitreCar1">
    <w:name w:val="normal paragraphe titre Car1"/>
    <w:link w:val="normalparagraphetitre"/>
    <w:rsid w:val="0073130C"/>
    <w:rPr>
      <w:rFonts w:ascii="Calibri" w:hAnsi="Calibri"/>
      <w:i/>
      <w:color w:val="548DD4"/>
      <w:sz w:val="22"/>
      <w:szCs w:val="24"/>
      <w:shd w:val="clear" w:color="auto" w:fill="FFFFFF"/>
    </w:rPr>
  </w:style>
  <w:style w:type="character" w:customStyle="1" w:styleId="ParagraphedelisteCar">
    <w:name w:val="Paragraphe de liste Car"/>
    <w:link w:val="Paragraphedeliste"/>
    <w:uiPriority w:val="34"/>
    <w:rsid w:val="005C0EB0"/>
    <w:rPr>
      <w:rFonts w:asciiTheme="minorHAnsi" w:hAnsiTheme="minorHAnsi" w:cstheme="minorHAnsi"/>
      <w:color w:val="000000"/>
      <w:sz w:val="22"/>
      <w:szCs w:val="21"/>
    </w:rPr>
  </w:style>
  <w:style w:type="paragraph" w:customStyle="1" w:styleId="PUCE1">
    <w:name w:val="PUCE 1"/>
    <w:basedOn w:val="Normal"/>
    <w:link w:val="PUCE1Car"/>
    <w:autoRedefine/>
    <w:qFormat/>
    <w:rsid w:val="005C0EB0"/>
    <w:pPr>
      <w:numPr>
        <w:numId w:val="13"/>
      </w:numPr>
      <w:spacing w:before="0" w:after="0" w:line="276" w:lineRule="auto"/>
      <w:jc w:val="left"/>
    </w:pPr>
    <w:rPr>
      <w:rFonts w:ascii="Arial" w:hAnsi="Arial" w:cs="Verdana"/>
      <w:iCs/>
      <w:noProof/>
      <w:color w:val="auto"/>
      <w:sz w:val="20"/>
      <w:szCs w:val="20"/>
      <w:shd w:val="clear" w:color="auto" w:fill="auto"/>
    </w:rPr>
  </w:style>
  <w:style w:type="character" w:customStyle="1" w:styleId="PUCE1Car">
    <w:name w:val="PUCE 1 Car"/>
    <w:basedOn w:val="Policepardfaut"/>
    <w:link w:val="PUCE1"/>
    <w:rsid w:val="005C0EB0"/>
    <w:rPr>
      <w:rFonts w:cs="Verdana"/>
      <w:iCs/>
      <w:noProof/>
      <w:color w:val="auto"/>
    </w:rPr>
  </w:style>
  <w:style w:type="paragraph" w:customStyle="1" w:styleId="1erretraitjustifi">
    <w:name w:val="1er retrait justifié"/>
    <w:basedOn w:val="Normal"/>
    <w:rsid w:val="005C0EB0"/>
    <w:pPr>
      <w:numPr>
        <w:numId w:val="12"/>
      </w:numPr>
      <w:spacing w:before="60" w:after="60"/>
    </w:pPr>
    <w:rPr>
      <w:rFonts w:ascii="Verdana" w:hAnsi="Verdana" w:cs="Tahoma"/>
      <w:color w:val="auto"/>
      <w:sz w:val="20"/>
      <w:szCs w:val="20"/>
      <w:shd w:val="clear" w:color="auto" w:fill="auto"/>
    </w:rPr>
  </w:style>
  <w:style w:type="character" w:styleId="Mentionnonrsolue">
    <w:name w:val="Unresolved Mention"/>
    <w:basedOn w:val="Policepardfaut"/>
    <w:uiPriority w:val="99"/>
    <w:semiHidden/>
    <w:unhideWhenUsed/>
    <w:rsid w:val="00E03BD0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ar"/>
    <w:qFormat/>
    <w:rsid w:val="00B44B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0"/>
    </w:pPr>
    <w:rPr>
      <w:i/>
      <w:iCs/>
      <w:sz w:val="18"/>
      <w:szCs w:val="18"/>
      <w:lang w:val="en-US" w:eastAsia="en-US"/>
    </w:rPr>
  </w:style>
  <w:style w:type="character" w:styleId="Lienhypertextesuivivisit">
    <w:name w:val="FollowedHyperlink"/>
    <w:basedOn w:val="Policepardfaut"/>
    <w:semiHidden/>
    <w:unhideWhenUsed/>
    <w:rsid w:val="00B05785"/>
    <w:rPr>
      <w:color w:val="969696" w:themeColor="followedHyperlink"/>
      <w:u w:val="single"/>
    </w:rPr>
  </w:style>
  <w:style w:type="character" w:customStyle="1" w:styleId="CodeCar">
    <w:name w:val="Code Car"/>
    <w:basedOn w:val="Policepardfaut"/>
    <w:link w:val="Code"/>
    <w:rsid w:val="00B44BA6"/>
    <w:rPr>
      <w:rFonts w:asciiTheme="minorHAnsi" w:hAnsiTheme="minorHAnsi" w:cstheme="minorHAnsi"/>
      <w:i/>
      <w:iCs/>
      <w:color w:val="000000"/>
      <w:sz w:val="18"/>
      <w:szCs w:val="18"/>
      <w:lang w:val="en-US" w:eastAsia="en-US"/>
    </w:rPr>
  </w:style>
  <w:style w:type="table" w:styleId="TableauGrille5Fonc-Accentuation1">
    <w:name w:val="Grid Table 5 Dark Accent 1"/>
    <w:basedOn w:val="TableauNormal"/>
    <w:uiPriority w:val="50"/>
    <w:rsid w:val="00E960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4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7A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7A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7A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7A7A" w:themeFill="accent1"/>
      </w:tcPr>
    </w:tblStylePr>
    <w:tblStylePr w:type="band1Vert">
      <w:tblPr/>
      <w:tcPr>
        <w:shd w:val="clear" w:color="auto" w:fill="C9C9C9" w:themeFill="accent1" w:themeFillTint="66"/>
      </w:tcPr>
    </w:tblStylePr>
    <w:tblStylePr w:type="band1Horz">
      <w:tblPr/>
      <w:tcPr>
        <w:shd w:val="clear" w:color="auto" w:fill="C9C9C9" w:themeFill="accent1" w:themeFillTint="66"/>
      </w:tcPr>
    </w:tblStylePr>
  </w:style>
  <w:style w:type="table" w:styleId="TableauListe1Clair">
    <w:name w:val="List Table 1 Light"/>
    <w:basedOn w:val="TableauNormal"/>
    <w:uiPriority w:val="46"/>
    <w:rsid w:val="00E960B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resolvedvariable">
    <w:name w:val="resolvedvariable"/>
    <w:basedOn w:val="Policepardfaut"/>
    <w:rsid w:val="00E96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9852">
          <w:marLeft w:val="734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9747">
          <w:marLeft w:val="734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8268">
          <w:marLeft w:val="734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73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54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04306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7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65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6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466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0337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2375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9295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89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45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81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070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0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454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515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1975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455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568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533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0965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525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16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95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165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442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852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9181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316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7961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086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89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244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8526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71309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2394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176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92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64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48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38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418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173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173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1384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190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855">
          <w:marLeft w:val="7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76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76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5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8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61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796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231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906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632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2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114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4115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701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4016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574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718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765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598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840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678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5000/flights_api/v1/resource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00/?wsd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.belkebir-mrani\Downloads\GOP_SMI_GEN_MOD_Mod&#232;le%20document_v05%20(FR)%20(t).dotx" TargetMode="External"/></Relationships>
</file>

<file path=word/theme/theme1.xml><?xml version="1.0" encoding="utf-8"?>
<a:theme xmlns:a="http://schemas.openxmlformats.org/drawingml/2006/main" name="Thème Office">
  <a:themeElements>
    <a:clrScheme name="Essentie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EBE18461CC9C43BCF3321869B233B2" ma:contentTypeVersion="10" ma:contentTypeDescription="Crée un document." ma:contentTypeScope="" ma:versionID="6bc13d8ac24264aab73620c37a0dd80a">
  <xsd:schema xmlns:xsd="http://www.w3.org/2001/XMLSchema" xmlns:xs="http://www.w3.org/2001/XMLSchema" xmlns:p="http://schemas.microsoft.com/office/2006/metadata/properties" xmlns:ns2="08d53056-e1f7-4639-a2ce-7d6e65dc511d" xmlns:ns3="3bbd2017-e633-4310-9e97-7a3007417062" targetNamespace="http://schemas.microsoft.com/office/2006/metadata/properties" ma:root="true" ma:fieldsID="10c65a8ec2a08548a704a6a62ff6c30c" ns2:_="" ns3:_="">
    <xsd:import namespace="08d53056-e1f7-4639-a2ce-7d6e65dc511d"/>
    <xsd:import namespace="3bbd2017-e633-4310-9e97-7a30074170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d53056-e1f7-4639-a2ce-7d6e65dc51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d2017-e633-4310-9e97-7a300741706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631D93-69AD-3A43-A9BE-503B38FAF6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701E92-C9BD-4CE1-AF85-B5A680E3B7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8150DD-06B4-45E7-94AE-2E9B0CC54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d53056-e1f7-4639-a2ce-7d6e65dc511d"/>
    <ds:schemaRef ds:uri="3bbd2017-e633-4310-9e97-7a30074170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8CB659-8975-4EBD-AFEC-E59C57DF7E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GOP_SMI_GEN_MOD_Modèle document_v05 (FR) (t).dotx</Template>
  <TotalTime>29</TotalTime>
  <Pages>8</Pages>
  <Words>373</Words>
  <Characters>3615</Characters>
  <Application>Microsoft Office Word</Application>
  <DocSecurity>0</DocSecurity>
  <Lines>30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de document</vt:lpstr>
    </vt:vector>
  </TitlesOfParts>
  <Company>GROUPE ONEPOINT</Company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document</dc:title>
  <dc:subject>Sujet du document</dc:subject>
  <dc:creator>Magali DIUDAT</dc:creator>
  <cp:keywords/>
  <dc:description/>
  <cp:lastModifiedBy>Hassan IMHAH</cp:lastModifiedBy>
  <cp:revision>4</cp:revision>
  <cp:lastPrinted>2019-05-15T17:06:00Z</cp:lastPrinted>
  <dcterms:created xsi:type="dcterms:W3CDTF">2021-04-02T10:41:00Z</dcterms:created>
  <dcterms:modified xsi:type="dcterms:W3CDTF">2021-04-02T11:11:00Z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méro version">
    <vt:lpwstr>N° version</vt:lpwstr>
  </property>
  <property fmtid="{D5CDD505-2E9C-101B-9397-08002B2CF9AE}" pid="3" name="Date approbation">
    <vt:lpwstr>date approbation</vt:lpwstr>
  </property>
  <property fmtid="{D5CDD505-2E9C-101B-9397-08002B2CF9AE}" pid="4" name="ContentTypeId">
    <vt:lpwstr>0x010100B9EBE18461CC9C43BCF3321869B233B2</vt:lpwstr>
  </property>
  <property fmtid="{D5CDD505-2E9C-101B-9397-08002B2CF9AE}" pid="5" name="_dlc_DocIdItemGuid">
    <vt:lpwstr>cdddf9f9-ef76-48f6-b850-8c67964a331f</vt:lpwstr>
  </property>
</Properties>
</file>